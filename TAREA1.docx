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DA7BF" w14:textId="575A073B" w:rsidR="007A5C34" w:rsidRDefault="001B20A9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F4C2B24" wp14:editId="29CA5627">
                <wp:simplePos x="0" y="0"/>
                <wp:positionH relativeFrom="column">
                  <wp:posOffset>1175385</wp:posOffset>
                </wp:positionH>
                <wp:positionV relativeFrom="paragraph">
                  <wp:posOffset>666750</wp:posOffset>
                </wp:positionV>
                <wp:extent cx="4316730" cy="762000"/>
                <wp:effectExtent l="0" t="0" r="0" b="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6730" cy="762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rFonts w:ascii="Arial Rounded MT Bold" w:hAnsi="Arial Rounded MT Bold"/>
                                <w:color w:val="262626" w:themeColor="text1" w:themeTint="D9"/>
                                <w:sz w:val="28"/>
                                <w:szCs w:val="28"/>
                              </w:rPr>
                              <w:alias w:val="Nombre de la Facultad"/>
                              <w:tag w:val="Nombre de la Facultad"/>
                              <w:id w:val="-1388872966"/>
                            </w:sdtPr>
                            <w:sdtContent>
                              <w:p w14:paraId="18A8498B" w14:textId="77777777" w:rsidR="001B20A9" w:rsidRPr="001B20A9" w:rsidRDefault="001B20A9" w:rsidP="001B20A9">
                                <w:pPr>
                                  <w:jc w:val="center"/>
                                  <w:rPr>
                                    <w:rFonts w:ascii="Arial Rounded MT Bold" w:hAnsi="Arial Rounded MT Bold"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</w:pPr>
                                <w:r w:rsidRPr="001B20A9">
                                  <w:rPr>
                                    <w:rFonts w:ascii="Arial Rounded MT Bold" w:hAnsi="Arial Rounded MT Bold"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t>INGENIERIA EN SISTEMAS</w:t>
                                </w:r>
                              </w:p>
                              <w:p w14:paraId="677DF933" w14:textId="0DAF7CE5" w:rsidR="000D579D" w:rsidRPr="001B20A9" w:rsidRDefault="001B20A9" w:rsidP="001B20A9">
                                <w:pPr>
                                  <w:jc w:val="center"/>
                                  <w:rPr>
                                    <w:rFonts w:ascii="Arial Rounded MT Bold" w:hAnsi="Arial Rounded MT Bold"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</w:pPr>
                                <w:r w:rsidRPr="001B20A9">
                                  <w:rPr>
                                    <w:rFonts w:ascii="Arial Rounded MT Bold" w:hAnsi="Arial Rounded MT Bold"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t>SIS 141- COMPUTACION BASICA- GRUPO 1 11</w:t>
                                </w:r>
                              </w:p>
                            </w:sdtContent>
                          </w:sdt>
                          <w:p w14:paraId="66CE19CD" w14:textId="77777777" w:rsidR="000D579D" w:rsidRDefault="000D579D" w:rsidP="000D579D">
                            <w:pPr>
                              <w:tabs>
                                <w:tab w:val="left" w:pos="1589"/>
                              </w:tabs>
                              <w:jc w:val="center"/>
                            </w:pPr>
                          </w:p>
                          <w:p w14:paraId="0BC0CC7B" w14:textId="77777777" w:rsidR="000D579D" w:rsidRDefault="000D579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4C2B24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margin-left:92.55pt;margin-top:52.5pt;width:339.9pt;height:60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" filled="f" stroked="f" strokeweight=".5pt">
                <v:textbox>
                  <w:txbxContent>
                    <w:sdt>
                      <w:sdtPr>
                        <w:rPr>
                          <w:rFonts w:ascii="Arial Rounded MT Bold" w:hAnsi="Arial Rounded MT Bold"/>
                          <w:color w:val="262626" w:themeColor="text1" w:themeTint="D9"/>
                          <w:sz w:val="28"/>
                          <w:szCs w:val="28"/>
                        </w:rPr>
                        <w:alias w:val="Nombre de la Facultad"/>
                        <w:tag w:val="Nombre de la Facultad"/>
                        <w:id w:val="-1388872966"/>
                      </w:sdtPr>
                      <w:sdtContent>
                        <w:p w14:paraId="18A8498B" w14:textId="77777777" w:rsidR="001B20A9" w:rsidRPr="001B20A9" w:rsidRDefault="001B20A9" w:rsidP="001B20A9">
                          <w:pPr>
                            <w:jc w:val="center"/>
                            <w:rPr>
                              <w:rFonts w:ascii="Arial Rounded MT Bold" w:hAnsi="Arial Rounded MT Bold"/>
                              <w:color w:val="262626" w:themeColor="text1" w:themeTint="D9"/>
                              <w:sz w:val="28"/>
                              <w:szCs w:val="28"/>
                            </w:rPr>
                          </w:pPr>
                          <w:r w:rsidRPr="001B20A9">
                            <w:rPr>
                              <w:rFonts w:ascii="Arial Rounded MT Bold" w:hAnsi="Arial Rounded MT Bold"/>
                              <w:color w:val="262626" w:themeColor="text1" w:themeTint="D9"/>
                              <w:sz w:val="28"/>
                              <w:szCs w:val="28"/>
                            </w:rPr>
                            <w:t>INGENIERIA EN SISTEMAS</w:t>
                          </w:r>
                        </w:p>
                        <w:p w14:paraId="677DF933" w14:textId="0DAF7CE5" w:rsidR="000D579D" w:rsidRPr="001B20A9" w:rsidRDefault="001B20A9" w:rsidP="001B20A9">
                          <w:pPr>
                            <w:jc w:val="center"/>
                            <w:rPr>
                              <w:rFonts w:ascii="Arial Rounded MT Bold" w:hAnsi="Arial Rounded MT Bold"/>
                              <w:color w:val="262626" w:themeColor="text1" w:themeTint="D9"/>
                              <w:sz w:val="28"/>
                              <w:szCs w:val="28"/>
                            </w:rPr>
                          </w:pPr>
                          <w:r w:rsidRPr="001B20A9">
                            <w:rPr>
                              <w:rFonts w:ascii="Arial Rounded MT Bold" w:hAnsi="Arial Rounded MT Bold"/>
                              <w:color w:val="262626" w:themeColor="text1" w:themeTint="D9"/>
                              <w:sz w:val="28"/>
                              <w:szCs w:val="28"/>
                            </w:rPr>
                            <w:t>SIS 141- COMPUTACION BASICA- GRUPO 1 11</w:t>
                          </w:r>
                        </w:p>
                      </w:sdtContent>
                    </w:sdt>
                    <w:p w14:paraId="66CE19CD" w14:textId="77777777" w:rsidR="000D579D" w:rsidRDefault="000D579D" w:rsidP="000D579D">
                      <w:pPr>
                        <w:tabs>
                          <w:tab w:val="left" w:pos="1589"/>
                        </w:tabs>
                        <w:jc w:val="center"/>
                      </w:pPr>
                    </w:p>
                    <w:p w14:paraId="0BC0CC7B" w14:textId="77777777" w:rsidR="000D579D" w:rsidRDefault="000D579D"/>
                  </w:txbxContent>
                </v:textbox>
              </v:shape>
            </w:pict>
          </mc:Fallback>
        </mc:AlternateContent>
      </w:r>
      <w:r w:rsidR="00336AF8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593011" wp14:editId="3E1BA589">
                <wp:simplePos x="0" y="0"/>
                <wp:positionH relativeFrom="margin">
                  <wp:posOffset>1370965</wp:posOffset>
                </wp:positionH>
                <wp:positionV relativeFrom="paragraph">
                  <wp:posOffset>5259374</wp:posOffset>
                </wp:positionV>
                <wp:extent cx="3983355" cy="1176655"/>
                <wp:effectExtent l="0" t="0" r="0" b="4445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3355" cy="1176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b/>
                                <w:color w:val="2F5496" w:themeColor="accent5" w:themeShade="BF"/>
                                <w:sz w:val="34"/>
                                <w:szCs w:val="34"/>
                              </w:rPr>
                              <w:alias w:val="Título del trabajo"/>
                              <w:tag w:val="Título del trabajo"/>
                              <w:id w:val="-1239555633"/>
                              <w:showingPlcHdr/>
                            </w:sdtPr>
                            <w:sdtContent>
                              <w:p w14:paraId="23BA0378" w14:textId="7505D90F" w:rsidR="00F82FFB" w:rsidRDefault="001B20A9" w:rsidP="00F82FFB">
                                <w:pPr>
                                  <w:jc w:val="center"/>
                                  <w:rPr>
                                    <w:b/>
                                    <w:color w:val="2F5496" w:themeColor="accent5" w:themeShade="BF"/>
                                    <w:sz w:val="34"/>
                                    <w:szCs w:val="34"/>
                                  </w:rPr>
                                </w:pPr>
                                <w:r>
                                  <w:rPr>
                                    <w:b/>
                                    <w:color w:val="2F5496" w:themeColor="accent5" w:themeShade="BF"/>
                                    <w:sz w:val="34"/>
                                    <w:szCs w:val="34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262626" w:themeColor="text1" w:themeTint="D9"/>
                                <w:sz w:val="36"/>
                                <w:szCs w:val="34"/>
                              </w:rPr>
                              <w:alias w:val="Subtítulo del trabajo"/>
                              <w:tag w:val="Subtítulo del trabajo"/>
                              <w:id w:val="2019801932"/>
                            </w:sdtPr>
                            <w:sdtContent>
                              <w:p w14:paraId="3223D7C1" w14:textId="1B425D44" w:rsidR="00F82FFB" w:rsidRPr="00F82FFB" w:rsidRDefault="001B20A9" w:rsidP="00F82FFB">
                                <w:pPr>
                                  <w:jc w:val="center"/>
                                  <w:rPr>
                                    <w:color w:val="262626" w:themeColor="text1" w:themeTint="D9"/>
                                    <w:sz w:val="36"/>
                                    <w:szCs w:val="34"/>
                                  </w:rPr>
                                </w:pPr>
                                <w:r>
                                  <w:rPr>
                                    <w:color w:val="262626" w:themeColor="text1" w:themeTint="D9"/>
                                    <w:sz w:val="36"/>
                                    <w:szCs w:val="34"/>
                                  </w:rPr>
                                  <w:t>REALIZAR UN ORGANIGRAMA DE LA CARREARA DE INGENIERIA EN SISTEMAS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593011" id="Cuadro de texto 1" o:spid="_x0000_s1027" type="#_x0000_t202" style="position:absolute;margin-left:107.95pt;margin-top:414.1pt;width:313.65pt;height:92.65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" filled="f" stroked="f" strokeweight=".5pt">
                <v:textbox>
                  <w:txbxContent>
                    <w:sdt>
                      <w:sdtPr>
                        <w:rPr>
                          <w:b/>
                          <w:color w:val="2F5496" w:themeColor="accent5" w:themeShade="BF"/>
                          <w:sz w:val="34"/>
                          <w:szCs w:val="34"/>
                        </w:rPr>
                        <w:alias w:val="Título del trabajo"/>
                        <w:tag w:val="Título del trabajo"/>
                        <w:id w:val="-1239555633"/>
                        <w:showingPlcHdr/>
                      </w:sdtPr>
                      <w:sdtContent>
                        <w:p w14:paraId="23BA0378" w14:textId="7505D90F" w:rsidR="00F82FFB" w:rsidRDefault="001B20A9" w:rsidP="00F82FFB">
                          <w:pPr>
                            <w:jc w:val="center"/>
                            <w:rPr>
                              <w:b/>
                              <w:color w:val="2F5496" w:themeColor="accent5" w:themeShade="BF"/>
                              <w:sz w:val="34"/>
                              <w:szCs w:val="34"/>
                            </w:rPr>
                          </w:pPr>
                          <w:r>
                            <w:rPr>
                              <w:b/>
                              <w:color w:val="2F5496" w:themeColor="accent5" w:themeShade="BF"/>
                              <w:sz w:val="34"/>
                              <w:szCs w:val="34"/>
                            </w:rPr>
                            <w:t xml:space="preserve">     </w:t>
                          </w:r>
                        </w:p>
                      </w:sdtContent>
                    </w:sdt>
                    <w:sdt>
                      <w:sdtPr>
                        <w:rPr>
                          <w:color w:val="262626" w:themeColor="text1" w:themeTint="D9"/>
                          <w:sz w:val="36"/>
                          <w:szCs w:val="34"/>
                        </w:rPr>
                        <w:alias w:val="Subtítulo del trabajo"/>
                        <w:tag w:val="Subtítulo del trabajo"/>
                        <w:id w:val="2019801932"/>
                      </w:sdtPr>
                      <w:sdtContent>
                        <w:p w14:paraId="3223D7C1" w14:textId="1B425D44" w:rsidR="00F82FFB" w:rsidRPr="00F82FFB" w:rsidRDefault="001B20A9" w:rsidP="00F82FFB">
                          <w:pPr>
                            <w:jc w:val="center"/>
                            <w:rPr>
                              <w:color w:val="262626" w:themeColor="text1" w:themeTint="D9"/>
                              <w:sz w:val="36"/>
                              <w:szCs w:val="34"/>
                            </w:rPr>
                          </w:pPr>
                          <w:r>
                            <w:rPr>
                              <w:color w:val="262626" w:themeColor="text1" w:themeTint="D9"/>
                              <w:sz w:val="36"/>
                              <w:szCs w:val="34"/>
                            </w:rPr>
                            <w:t>REALIZAR UN ORGANIGRAMA DE LA CARREARA DE INGENIERIA EN SISTEMAS</w:t>
                          </w:r>
                        </w:p>
                      </w:sdtContent>
                    </w:sdt>
                  </w:txbxContent>
                </v:textbox>
                <w10:wrap anchorx="margin"/>
              </v:shape>
            </w:pict>
          </mc:Fallback>
        </mc:AlternateContent>
      </w:r>
      <w:r w:rsidR="000D579D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533245B" wp14:editId="160661EC">
                <wp:simplePos x="0" y="0"/>
                <wp:positionH relativeFrom="page">
                  <wp:align>center</wp:align>
                </wp:positionH>
                <wp:positionV relativeFrom="paragraph">
                  <wp:posOffset>6405162</wp:posOffset>
                </wp:positionV>
                <wp:extent cx="4476584" cy="2154804"/>
                <wp:effectExtent l="0" t="0" r="0" b="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6584" cy="21548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BB2474" w14:textId="4948F063" w:rsidR="00623159" w:rsidRPr="007A5C34" w:rsidRDefault="001B20A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7A5C34">
                              <w:rPr>
                                <w:b/>
                                <w:color w:val="171717" w:themeColor="background2" w:themeShade="1A"/>
                                <w:sz w:val="24"/>
                                <w:szCs w:val="24"/>
                              </w:rPr>
                              <w:t>ALUMNO</w:t>
                            </w:r>
                            <w:r w:rsidR="00623159" w:rsidRPr="007A5C34">
                              <w:rPr>
                                <w:b/>
                                <w:color w:val="171717" w:themeColor="background2" w:themeShade="1A"/>
                                <w:sz w:val="24"/>
                                <w:szCs w:val="24"/>
                              </w:rPr>
                              <w:t>:</w:t>
                            </w:r>
                            <w:r w:rsidR="00623159" w:rsidRPr="007A5C34">
                              <w:rPr>
                                <w:color w:val="171717" w:themeColor="background2" w:themeShade="1A"/>
                                <w:sz w:val="24"/>
                                <w:szCs w:val="24"/>
                              </w:rPr>
                              <w:t xml:space="preserve">  </w:t>
                            </w:r>
                            <w:sdt>
                              <w:sdtPr>
                                <w:rPr>
                                  <w:sz w:val="24"/>
                                  <w:szCs w:val="24"/>
                                </w:rPr>
                                <w:id w:val="421538031"/>
                              </w:sdtPr>
                              <w:sdtContent>
                                <w:r w:rsidRPr="007A5C34">
                                  <w:rPr>
                                    <w:sz w:val="24"/>
                                    <w:szCs w:val="24"/>
                                  </w:rPr>
                                  <w:t>JAVIER LIMACHI TABOADA</w:t>
                                </w:r>
                              </w:sdtContent>
                            </w:sdt>
                          </w:p>
                          <w:p w14:paraId="25923DE8" w14:textId="7EE90F29" w:rsidR="00623159" w:rsidRPr="007A5C34" w:rsidRDefault="0062315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7A5C34">
                              <w:rPr>
                                <w:b/>
                                <w:color w:val="171717" w:themeColor="background2" w:themeShade="1A"/>
                                <w:sz w:val="24"/>
                                <w:szCs w:val="24"/>
                              </w:rPr>
                              <w:t>Docente:</w:t>
                            </w:r>
                            <w:r w:rsidRPr="007A5C34">
                              <w:rPr>
                                <w:color w:val="171717" w:themeColor="background2" w:themeShade="1A"/>
                                <w:sz w:val="24"/>
                                <w:szCs w:val="24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sz w:val="24"/>
                                  <w:szCs w:val="24"/>
                                </w:rPr>
                                <w:id w:val="1282380047"/>
                              </w:sdtPr>
                              <w:sdtContent>
                                <w:r w:rsidR="001B20A9" w:rsidRPr="007A5C34">
                                  <w:rPr>
                                    <w:sz w:val="24"/>
                                    <w:szCs w:val="24"/>
                                  </w:rPr>
                                  <w:t>ING. JAVIER CHOQUE</w:t>
                                </w:r>
                                <w:r w:rsidR="007A5C34">
                                  <w:rPr>
                                    <w:sz w:val="24"/>
                                    <w:szCs w:val="24"/>
                                  </w:rPr>
                                  <w:t xml:space="preserve"> MATOS</w:t>
                                </w:r>
                              </w:sdtContent>
                            </w:sdt>
                          </w:p>
                          <w:p w14:paraId="765DA58D" w14:textId="5B7B8200" w:rsidR="00623159" w:rsidRPr="007A5C34" w:rsidRDefault="0062315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7A5C34">
                              <w:rPr>
                                <w:b/>
                                <w:color w:val="171717" w:themeColor="background2" w:themeShade="1A"/>
                                <w:sz w:val="24"/>
                                <w:szCs w:val="24"/>
                              </w:rPr>
                              <w:t>Materia:</w:t>
                            </w:r>
                            <w:r w:rsidRPr="007A5C34">
                              <w:rPr>
                                <w:color w:val="171717" w:themeColor="background2" w:themeShade="1A"/>
                                <w:sz w:val="24"/>
                                <w:szCs w:val="24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sz w:val="24"/>
                                  <w:szCs w:val="24"/>
                                </w:rPr>
                                <w:id w:val="667832759"/>
                              </w:sdtPr>
                              <w:sdtContent>
                                <w:r w:rsidR="001B20A9" w:rsidRPr="007A5C34">
                                  <w:rPr>
                                    <w:sz w:val="24"/>
                                    <w:szCs w:val="24"/>
                                  </w:rPr>
                                  <w:t>SIS 141- COMPUTACION BASICA- GRUPO 1 11</w:t>
                                </w:r>
                              </w:sdtContent>
                            </w:sdt>
                          </w:p>
                          <w:p w14:paraId="315F7859" w14:textId="6A7434BA" w:rsidR="00623159" w:rsidRPr="007A5C34" w:rsidRDefault="0062315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7A5C34">
                              <w:rPr>
                                <w:b/>
                                <w:color w:val="171717" w:themeColor="background2" w:themeShade="1A"/>
                                <w:sz w:val="24"/>
                                <w:szCs w:val="24"/>
                              </w:rPr>
                              <w:t>Fecha:</w:t>
                            </w:r>
                            <w:r w:rsidRPr="007A5C34">
                              <w:rPr>
                                <w:color w:val="171717" w:themeColor="background2" w:themeShade="1A"/>
                                <w:sz w:val="24"/>
                                <w:szCs w:val="24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sz w:val="24"/>
                                  <w:szCs w:val="24"/>
                                </w:rPr>
                                <w:id w:val="1260029222"/>
                                <w:date>
                                  <w:dateFormat w:val="dd/MM/yyyy"/>
                                  <w:lid w:val="es-ES"/>
                                  <w:storeMappedDataAs w:val="dateTime"/>
                                  <w:calendar w:val="gregorian"/>
                                </w:date>
                              </w:sdtPr>
                              <w:sdtContent>
                                <w:r w:rsidR="001B20A9" w:rsidRPr="007A5C34">
                                  <w:rPr>
                                    <w:sz w:val="24"/>
                                    <w:szCs w:val="24"/>
                                  </w:rPr>
                                  <w:t>21 DE FEBRERO DE 2026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33245B" id="Cuadro de texto 2" o:spid="_x0000_s1028" type="#_x0000_t202" style="position:absolute;margin-left:0;margin-top:504.35pt;width:352.5pt;height:169.65pt;z-index:251660288;visibility:visible;mso-wrap-style:square;mso-height-percent:0;mso-wrap-distance-left:9pt;mso-wrap-distance-top:0;mso-wrap-distance-right:9pt;mso-wrap-distance-bottom:0;mso-position-horizontal:center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" filled="f" stroked="f" strokeweight=".5pt">
                <v:textbox>
                  <w:txbxContent>
                    <w:p w14:paraId="58BB2474" w14:textId="4948F063" w:rsidR="00623159" w:rsidRPr="007A5C34" w:rsidRDefault="001B20A9">
                      <w:pPr>
                        <w:rPr>
                          <w:sz w:val="24"/>
                          <w:szCs w:val="24"/>
                        </w:rPr>
                      </w:pPr>
                      <w:r w:rsidRPr="007A5C34">
                        <w:rPr>
                          <w:b/>
                          <w:color w:val="171717" w:themeColor="background2" w:themeShade="1A"/>
                          <w:sz w:val="24"/>
                          <w:szCs w:val="24"/>
                        </w:rPr>
                        <w:t>ALUMNO</w:t>
                      </w:r>
                      <w:r w:rsidR="00623159" w:rsidRPr="007A5C34">
                        <w:rPr>
                          <w:b/>
                          <w:color w:val="171717" w:themeColor="background2" w:themeShade="1A"/>
                          <w:sz w:val="24"/>
                          <w:szCs w:val="24"/>
                        </w:rPr>
                        <w:t>:</w:t>
                      </w:r>
                      <w:r w:rsidR="00623159" w:rsidRPr="007A5C34">
                        <w:rPr>
                          <w:color w:val="171717" w:themeColor="background2" w:themeShade="1A"/>
                          <w:sz w:val="24"/>
                          <w:szCs w:val="24"/>
                        </w:rPr>
                        <w:t xml:space="preserve">  </w:t>
                      </w:r>
                      <w:sdt>
                        <w:sdtPr>
                          <w:rPr>
                            <w:sz w:val="24"/>
                            <w:szCs w:val="24"/>
                          </w:rPr>
                          <w:id w:val="421538031"/>
                        </w:sdtPr>
                        <w:sdtContent>
                          <w:r w:rsidRPr="007A5C34">
                            <w:rPr>
                              <w:sz w:val="24"/>
                              <w:szCs w:val="24"/>
                            </w:rPr>
                            <w:t>JAVIER LIMACHI TABOADA</w:t>
                          </w:r>
                        </w:sdtContent>
                      </w:sdt>
                    </w:p>
                    <w:p w14:paraId="25923DE8" w14:textId="7EE90F29" w:rsidR="00623159" w:rsidRPr="007A5C34" w:rsidRDefault="00623159">
                      <w:pPr>
                        <w:rPr>
                          <w:sz w:val="24"/>
                          <w:szCs w:val="24"/>
                        </w:rPr>
                      </w:pPr>
                      <w:r w:rsidRPr="007A5C34">
                        <w:rPr>
                          <w:b/>
                          <w:color w:val="171717" w:themeColor="background2" w:themeShade="1A"/>
                          <w:sz w:val="24"/>
                          <w:szCs w:val="24"/>
                        </w:rPr>
                        <w:t>Docente:</w:t>
                      </w:r>
                      <w:r w:rsidRPr="007A5C34">
                        <w:rPr>
                          <w:color w:val="171717" w:themeColor="background2" w:themeShade="1A"/>
                          <w:sz w:val="24"/>
                          <w:szCs w:val="24"/>
                        </w:rPr>
                        <w:t xml:space="preserve"> </w:t>
                      </w:r>
                      <w:sdt>
                        <w:sdtPr>
                          <w:rPr>
                            <w:sz w:val="24"/>
                            <w:szCs w:val="24"/>
                          </w:rPr>
                          <w:id w:val="1282380047"/>
                        </w:sdtPr>
                        <w:sdtContent>
                          <w:r w:rsidR="001B20A9" w:rsidRPr="007A5C34">
                            <w:rPr>
                              <w:sz w:val="24"/>
                              <w:szCs w:val="24"/>
                            </w:rPr>
                            <w:t>ING. JAVIER CHOQUE</w:t>
                          </w:r>
                          <w:r w:rsidR="007A5C34">
                            <w:rPr>
                              <w:sz w:val="24"/>
                              <w:szCs w:val="24"/>
                            </w:rPr>
                            <w:t xml:space="preserve"> MATOS</w:t>
                          </w:r>
                        </w:sdtContent>
                      </w:sdt>
                    </w:p>
                    <w:p w14:paraId="765DA58D" w14:textId="5B7B8200" w:rsidR="00623159" w:rsidRPr="007A5C34" w:rsidRDefault="00623159">
                      <w:pPr>
                        <w:rPr>
                          <w:sz w:val="24"/>
                          <w:szCs w:val="24"/>
                        </w:rPr>
                      </w:pPr>
                      <w:r w:rsidRPr="007A5C34">
                        <w:rPr>
                          <w:b/>
                          <w:color w:val="171717" w:themeColor="background2" w:themeShade="1A"/>
                          <w:sz w:val="24"/>
                          <w:szCs w:val="24"/>
                        </w:rPr>
                        <w:t>Materia:</w:t>
                      </w:r>
                      <w:r w:rsidRPr="007A5C34">
                        <w:rPr>
                          <w:color w:val="171717" w:themeColor="background2" w:themeShade="1A"/>
                          <w:sz w:val="24"/>
                          <w:szCs w:val="24"/>
                        </w:rPr>
                        <w:t xml:space="preserve"> </w:t>
                      </w:r>
                      <w:sdt>
                        <w:sdtPr>
                          <w:rPr>
                            <w:sz w:val="24"/>
                            <w:szCs w:val="24"/>
                          </w:rPr>
                          <w:id w:val="667832759"/>
                        </w:sdtPr>
                        <w:sdtContent>
                          <w:r w:rsidR="001B20A9" w:rsidRPr="007A5C34">
                            <w:rPr>
                              <w:sz w:val="24"/>
                              <w:szCs w:val="24"/>
                            </w:rPr>
                            <w:t>SIS 141- COMPUTACION BASICA- GRUPO 1 11</w:t>
                          </w:r>
                        </w:sdtContent>
                      </w:sdt>
                    </w:p>
                    <w:p w14:paraId="315F7859" w14:textId="6A7434BA" w:rsidR="00623159" w:rsidRPr="007A5C34" w:rsidRDefault="00623159">
                      <w:pPr>
                        <w:rPr>
                          <w:sz w:val="24"/>
                          <w:szCs w:val="24"/>
                        </w:rPr>
                      </w:pPr>
                      <w:r w:rsidRPr="007A5C34">
                        <w:rPr>
                          <w:b/>
                          <w:color w:val="171717" w:themeColor="background2" w:themeShade="1A"/>
                          <w:sz w:val="24"/>
                          <w:szCs w:val="24"/>
                        </w:rPr>
                        <w:t>Fecha:</w:t>
                      </w:r>
                      <w:r w:rsidRPr="007A5C34">
                        <w:rPr>
                          <w:color w:val="171717" w:themeColor="background2" w:themeShade="1A"/>
                          <w:sz w:val="24"/>
                          <w:szCs w:val="24"/>
                        </w:rPr>
                        <w:t xml:space="preserve"> </w:t>
                      </w:r>
                      <w:sdt>
                        <w:sdtPr>
                          <w:rPr>
                            <w:sz w:val="24"/>
                            <w:szCs w:val="24"/>
                          </w:rPr>
                          <w:id w:val="1260029222"/>
                          <w:date>
                            <w:dateFormat w:val="dd/MM/yyyy"/>
                            <w:lid w:val="es-ES"/>
                            <w:storeMappedDataAs w:val="dateTime"/>
                            <w:calendar w:val="gregorian"/>
                          </w:date>
                        </w:sdtPr>
                        <w:sdtContent>
                          <w:r w:rsidR="001B20A9" w:rsidRPr="007A5C34">
                            <w:rPr>
                              <w:sz w:val="24"/>
                              <w:szCs w:val="24"/>
                            </w:rPr>
                            <w:t>21 DE FEBRERO DE 2026</w:t>
                          </w:r>
                        </w:sdtContent>
                      </w:sdt>
                    </w:p>
                  </w:txbxContent>
                </v:textbox>
                <w10:wrap anchorx="page"/>
              </v:shape>
            </w:pict>
          </mc:Fallback>
        </mc:AlternateContent>
      </w:r>
      <w:r w:rsidR="00336AF8">
        <w:rPr>
          <w:noProof/>
          <w:lang w:eastAsia="es-ES"/>
        </w:rPr>
        <w:drawing>
          <wp:inline distT="0" distB="0" distL="0" distR="0" wp14:anchorId="0DE74A51" wp14:editId="16CF2EE7">
            <wp:extent cx="6238875" cy="8658225"/>
            <wp:effectExtent l="0" t="0" r="9525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uatf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94" t="1793" r="3954" b="3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9191" cy="86586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D4353B" w14:textId="77777777" w:rsidR="007A5C34" w:rsidRDefault="007A5C34">
      <w:r>
        <w:br w:type="page"/>
      </w:r>
    </w:p>
    <w:p w14:paraId="06A85D3C" w14:textId="77777777" w:rsidR="007A5C34" w:rsidRDefault="007A5C34">
      <w:pPr>
        <w:sectPr w:rsidR="007A5C34" w:rsidSect="001B20A9">
          <w:pgSz w:w="12240" w:h="15840" w:code="1"/>
          <w:pgMar w:top="720" w:right="720" w:bottom="720" w:left="1134" w:header="709" w:footer="709" w:gutter="0"/>
          <w:pgBorders w:offsetFrom="page">
            <w:top w:val="single" w:sz="24" w:space="24" w:color="auto"/>
            <w:left w:val="single" w:sz="24" w:space="24" w:color="auto"/>
            <w:bottom w:val="single" w:sz="24" w:space="24" w:color="auto"/>
            <w:right w:val="single" w:sz="24" w:space="24" w:color="auto"/>
          </w:pgBorders>
          <w:cols w:space="708"/>
          <w:docGrid w:linePitch="360"/>
        </w:sectPr>
      </w:pPr>
    </w:p>
    <w:p w14:paraId="3664E2B5" w14:textId="63F5E03C" w:rsidR="005D703A" w:rsidRPr="001C151A" w:rsidRDefault="00392A00" w:rsidP="001C151A">
      <w:pPr>
        <w:jc w:val="center"/>
        <w:rPr>
          <w:rFonts w:ascii="Arial Rounded MT Bold" w:hAnsi="Arial Rounded MT Bold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028FFB72" wp14:editId="1071BF6D">
            <wp:simplePos x="0" y="0"/>
            <wp:positionH relativeFrom="margin">
              <wp:align>right</wp:align>
            </wp:positionH>
            <wp:positionV relativeFrom="paragraph">
              <wp:posOffset>580390</wp:posOffset>
            </wp:positionV>
            <wp:extent cx="8953500" cy="5849620"/>
            <wp:effectExtent l="57150" t="0" r="19050" b="0"/>
            <wp:wrapTopAndBottom/>
            <wp:docPr id="125093013" name="Diagrama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51A3B" w:rsidRPr="00392A00">
        <w:rPr>
          <w:rFonts w:ascii="Arial Rounded MT Bold" w:hAnsi="Arial Rounded MT Bold"/>
          <w:sz w:val="24"/>
          <w:szCs w:val="24"/>
        </w:rPr>
        <w:t>ORGANIGRM A DE LA CARRERA DE INGENIERÍA DE SISTEMAS ESTRUCTURA ORGANIZATIVA Y COGOBIERNO ESTRUCTURA ORGANIZATIVA Y GOBIERNO</w:t>
      </w:r>
    </w:p>
    <w:sectPr w:rsidR="005D703A" w:rsidRPr="001C151A" w:rsidSect="007A5C34">
      <w:pgSz w:w="15840" w:h="12240" w:orient="landscape" w:code="1"/>
      <w:pgMar w:top="720" w:right="720" w:bottom="1134" w:left="720" w:header="709" w:footer="709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96C5A" w14:textId="77777777" w:rsidR="00D903D5" w:rsidRDefault="00D903D5" w:rsidP="007A5C34">
      <w:pPr>
        <w:spacing w:after="0" w:line="240" w:lineRule="auto"/>
      </w:pPr>
      <w:r>
        <w:separator/>
      </w:r>
    </w:p>
  </w:endnote>
  <w:endnote w:type="continuationSeparator" w:id="0">
    <w:p w14:paraId="5D5AD77C" w14:textId="77777777" w:rsidR="00D903D5" w:rsidRDefault="00D903D5" w:rsidP="007A5C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90B5B9" w14:textId="77777777" w:rsidR="00D903D5" w:rsidRDefault="00D903D5" w:rsidP="007A5C34">
      <w:pPr>
        <w:spacing w:after="0" w:line="240" w:lineRule="auto"/>
      </w:pPr>
      <w:r>
        <w:separator/>
      </w:r>
    </w:p>
  </w:footnote>
  <w:footnote w:type="continuationSeparator" w:id="0">
    <w:p w14:paraId="23E618AA" w14:textId="77777777" w:rsidR="00D903D5" w:rsidRDefault="00D903D5" w:rsidP="007A5C3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0A9"/>
    <w:rsid w:val="000502ED"/>
    <w:rsid w:val="000D579D"/>
    <w:rsid w:val="0019573D"/>
    <w:rsid w:val="001B20A9"/>
    <w:rsid w:val="001C151A"/>
    <w:rsid w:val="001D64A2"/>
    <w:rsid w:val="002E0D54"/>
    <w:rsid w:val="00336AF8"/>
    <w:rsid w:val="00392A00"/>
    <w:rsid w:val="004864DC"/>
    <w:rsid w:val="005D703A"/>
    <w:rsid w:val="00623159"/>
    <w:rsid w:val="00640860"/>
    <w:rsid w:val="00651A3B"/>
    <w:rsid w:val="006E1213"/>
    <w:rsid w:val="007A5C34"/>
    <w:rsid w:val="007E1F40"/>
    <w:rsid w:val="0080031D"/>
    <w:rsid w:val="008610AA"/>
    <w:rsid w:val="009045AB"/>
    <w:rsid w:val="009C12D2"/>
    <w:rsid w:val="009D5162"/>
    <w:rsid w:val="00AE1712"/>
    <w:rsid w:val="00C414CD"/>
    <w:rsid w:val="00CF1131"/>
    <w:rsid w:val="00D80C24"/>
    <w:rsid w:val="00D903D5"/>
    <w:rsid w:val="00F82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0B01F7"/>
  <w15:chartTrackingRefBased/>
  <w15:docId w15:val="{41CF2FD5-08B6-476A-BC0D-6BCF24660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F82FFB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7A5C3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A5C34"/>
  </w:style>
  <w:style w:type="paragraph" w:styleId="Piedepgina">
    <w:name w:val="footer"/>
    <w:basedOn w:val="Normal"/>
    <w:link w:val="PiedepginaCar"/>
    <w:uiPriority w:val="99"/>
    <w:unhideWhenUsed/>
    <w:rsid w:val="007A5C3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A5C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microsoft.com/office/2007/relationships/diagramDrawing" Target="diagrams/drawing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diagramColors" Target="diagrams/colors1.xml"/><Relationship Id="rId5" Type="http://schemas.openxmlformats.org/officeDocument/2006/relationships/footnotes" Target="footnotes.xml"/><Relationship Id="rId10" Type="http://schemas.openxmlformats.org/officeDocument/2006/relationships/diagramQuickStyle" Target="diagrams/quickStyle1.xml"/><Relationship Id="rId4" Type="http://schemas.openxmlformats.org/officeDocument/2006/relationships/webSettings" Target="webSettings.xml"/><Relationship Id="rId9" Type="http://schemas.openxmlformats.org/officeDocument/2006/relationships/diagramLayout" Target="diagrams/layout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er\Downloads\uatf_2016.dotx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3">
  <dgm:title val=""/>
  <dgm:desc val=""/>
  <dgm:catLst>
    <dgm:cat type="colorful" pri="10300"/>
  </dgm:catLst>
  <dgm:styleLbl name="node0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3"/>
      <a:schemeClr val="accent4"/>
    </dgm:fillClrLst>
    <dgm:linClrLst>
      <a:schemeClr val="accent3"/>
      <a:schemeClr val="accent4"/>
    </dgm:linClrLst>
    <dgm:effectClrLst/>
    <dgm:txLinClrLst/>
    <dgm:txFillClrLst/>
    <dgm:txEffectClrLst/>
  </dgm:styleLbl>
  <dgm:styleLbl name="ln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3">
        <a:alpha val="50000"/>
      </a:schemeClr>
      <a:schemeClr val="accent4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3">
        <a:tint val="50000"/>
      </a:schemeClr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3"/>
      <a:schemeClr val="accent4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3"/>
    </dgm:fillClrLst>
    <dgm:linClrLst meth="repeat">
      <a:schemeClr val="accent3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3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3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3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D6441E4-6C4F-4B04-A98E-BBFF06C0B13B}" type="doc">
      <dgm:prSet loTypeId="urn:microsoft.com/office/officeart/2005/8/layout/orgChart1" loCatId="hierarchy" qsTypeId="urn:microsoft.com/office/officeart/2005/8/quickstyle/3d1" qsCatId="3D" csTypeId="urn:microsoft.com/office/officeart/2005/8/colors/colorful3" csCatId="colorful" phldr="1"/>
      <dgm:spPr/>
      <dgm:t>
        <a:bodyPr/>
        <a:lstStyle/>
        <a:p>
          <a:endParaRPr lang="es-BO"/>
        </a:p>
      </dgm:t>
    </dgm:pt>
    <dgm:pt modelId="{71BD7F64-085E-4CD7-B9C3-0413F30D6F37}">
      <dgm:prSet phldrT="[Texto]"/>
      <dgm:spPr/>
      <dgm:t>
        <a:bodyPr/>
        <a:lstStyle/>
        <a:p>
          <a:r>
            <a:rPr lang="es-BO"/>
            <a:t>REPRESENTACION DEL PLANTEL DOCENTE</a:t>
          </a:r>
        </a:p>
      </dgm:t>
    </dgm:pt>
    <dgm:pt modelId="{2AF88F6C-1DD7-4D3F-9D65-AC704E9A63C6}" type="parTrans" cxnId="{144AA322-851F-40A7-BB7C-971423D4791E}">
      <dgm:prSet/>
      <dgm:spPr/>
      <dgm:t>
        <a:bodyPr/>
        <a:lstStyle/>
        <a:p>
          <a:endParaRPr lang="es-BO"/>
        </a:p>
      </dgm:t>
    </dgm:pt>
    <dgm:pt modelId="{8E5B13D9-0184-4E9A-A427-61E8D3949CF1}" type="sibTrans" cxnId="{144AA322-851F-40A7-BB7C-971423D4791E}">
      <dgm:prSet/>
      <dgm:spPr/>
      <dgm:t>
        <a:bodyPr/>
        <a:lstStyle/>
        <a:p>
          <a:endParaRPr lang="es-BO"/>
        </a:p>
      </dgm:t>
    </dgm:pt>
    <dgm:pt modelId="{BA7A90AA-CE2D-4DD2-BB59-0601334A7136}">
      <dgm:prSet/>
      <dgm:spPr/>
      <dgm:t>
        <a:bodyPr/>
        <a:lstStyle/>
        <a:p>
          <a:r>
            <a:rPr lang="es-BO"/>
            <a:t>SEGUNDA INSTANCIA </a:t>
          </a:r>
        </a:p>
        <a:p>
          <a:r>
            <a:rPr lang="es-BO"/>
            <a:t>DIRECCION - JEFATURA DE CARRERA </a:t>
          </a:r>
        </a:p>
        <a:p>
          <a:r>
            <a:rPr lang="es-BO"/>
            <a:t>DIRIGIDA POR EL DIRECTOR FE LA CARRERA</a:t>
          </a:r>
        </a:p>
      </dgm:t>
    </dgm:pt>
    <dgm:pt modelId="{62B140D0-DAB7-41C6-9CF9-936870D9C9D2}" type="parTrans" cxnId="{CBA66EA8-466D-4950-82E1-FC3AAF78F63D}">
      <dgm:prSet/>
      <dgm:spPr/>
      <dgm:t>
        <a:bodyPr/>
        <a:lstStyle/>
        <a:p>
          <a:endParaRPr lang="es-BO"/>
        </a:p>
      </dgm:t>
    </dgm:pt>
    <dgm:pt modelId="{AAD85312-77AB-49A3-9CED-51A881114A55}" type="sibTrans" cxnId="{CBA66EA8-466D-4950-82E1-FC3AAF78F63D}">
      <dgm:prSet/>
      <dgm:spPr/>
      <dgm:t>
        <a:bodyPr/>
        <a:lstStyle/>
        <a:p>
          <a:endParaRPr lang="es-BO"/>
        </a:p>
      </dgm:t>
    </dgm:pt>
    <dgm:pt modelId="{2104823F-D021-4F44-A3BF-F2ED7889FAA5}">
      <dgm:prSet/>
      <dgm:spPr/>
      <dgm:t>
        <a:bodyPr/>
        <a:lstStyle/>
        <a:p>
          <a:r>
            <a:rPr lang="es-BO"/>
            <a:t>REPRESENTACION DEL ESTAMENTO ESTUDIANTIL</a:t>
          </a:r>
        </a:p>
      </dgm:t>
    </dgm:pt>
    <dgm:pt modelId="{9F776FDB-BBF5-4864-9882-B03D56A5053B}" type="parTrans" cxnId="{8C047CCA-9903-47B3-8609-8688F42A1FB1}">
      <dgm:prSet/>
      <dgm:spPr/>
      <dgm:t>
        <a:bodyPr/>
        <a:lstStyle/>
        <a:p>
          <a:endParaRPr lang="es-BO"/>
        </a:p>
      </dgm:t>
    </dgm:pt>
    <dgm:pt modelId="{18421FA9-86CB-47F5-90CA-0B900B5BD581}" type="sibTrans" cxnId="{8C047CCA-9903-47B3-8609-8688F42A1FB1}">
      <dgm:prSet/>
      <dgm:spPr/>
      <dgm:t>
        <a:bodyPr/>
        <a:lstStyle/>
        <a:p>
          <a:endParaRPr lang="es-BO"/>
        </a:p>
      </dgm:t>
    </dgm:pt>
    <dgm:pt modelId="{6DE5CCA2-AD48-42DE-9A94-E359F5DC2511}">
      <dgm:prSet/>
      <dgm:spPr/>
      <dgm:t>
        <a:bodyPr/>
        <a:lstStyle/>
        <a:p>
          <a:r>
            <a:rPr lang="es-BO"/>
            <a:t>PERSONAL OPERATIVO DE APOYO</a:t>
          </a:r>
        </a:p>
      </dgm:t>
    </dgm:pt>
    <dgm:pt modelId="{847E2029-52CA-4FFB-BB4E-80B1F140C528}" type="parTrans" cxnId="{5488758F-A9C9-4ABF-A344-06876B1615DD}">
      <dgm:prSet/>
      <dgm:spPr/>
      <dgm:t>
        <a:bodyPr/>
        <a:lstStyle/>
        <a:p>
          <a:endParaRPr lang="es-BO"/>
        </a:p>
      </dgm:t>
    </dgm:pt>
    <dgm:pt modelId="{0E72C9F0-A2E3-4473-B2A7-D94D2B87AE63}" type="sibTrans" cxnId="{5488758F-A9C9-4ABF-A344-06876B1615DD}">
      <dgm:prSet/>
      <dgm:spPr/>
      <dgm:t>
        <a:bodyPr/>
        <a:lstStyle/>
        <a:p>
          <a:endParaRPr lang="es-BO"/>
        </a:p>
      </dgm:t>
    </dgm:pt>
    <dgm:pt modelId="{72B95F2D-12C6-4112-9D67-846AB281EB3A}" type="asst">
      <dgm:prSet/>
      <dgm:spPr/>
      <dgm:t>
        <a:bodyPr/>
        <a:lstStyle/>
        <a:p>
          <a:r>
            <a:rPr lang="es-BO"/>
            <a:t>SECRETARIA DE DIRECCION</a:t>
          </a:r>
        </a:p>
      </dgm:t>
    </dgm:pt>
    <dgm:pt modelId="{BCFA83A2-D3A6-4729-9E14-1F70135B9A0E}" type="parTrans" cxnId="{2B17A426-3C26-4FEC-A8B2-9BD6D1472042}">
      <dgm:prSet/>
      <dgm:spPr/>
      <dgm:t>
        <a:bodyPr/>
        <a:lstStyle/>
        <a:p>
          <a:endParaRPr lang="es-BO"/>
        </a:p>
      </dgm:t>
    </dgm:pt>
    <dgm:pt modelId="{91A05F41-6DCE-4873-8788-1A48BBC1C510}" type="sibTrans" cxnId="{2B17A426-3C26-4FEC-A8B2-9BD6D1472042}">
      <dgm:prSet/>
      <dgm:spPr/>
      <dgm:t>
        <a:bodyPr/>
        <a:lstStyle/>
        <a:p>
          <a:endParaRPr lang="es-BO"/>
        </a:p>
      </dgm:t>
    </dgm:pt>
    <dgm:pt modelId="{27B9171D-306A-457B-8D08-FAF5996FC4D8}">
      <dgm:prSet/>
      <dgm:spPr/>
      <dgm:t>
        <a:bodyPr/>
        <a:lstStyle/>
        <a:p>
          <a:r>
            <a:rPr lang="es-BO"/>
            <a:t>SECRETARIO</a:t>
          </a:r>
        </a:p>
      </dgm:t>
    </dgm:pt>
    <dgm:pt modelId="{BF52D4AB-1039-4099-BB4B-C66BB0087DEE}" type="parTrans" cxnId="{BCEBAA32-254C-477A-B533-B9BB52CE0D9A}">
      <dgm:prSet/>
      <dgm:spPr/>
      <dgm:t>
        <a:bodyPr/>
        <a:lstStyle/>
        <a:p>
          <a:endParaRPr lang="es-BO"/>
        </a:p>
      </dgm:t>
    </dgm:pt>
    <dgm:pt modelId="{C048E0F4-4182-465D-8EA1-562F169A8461}" type="sibTrans" cxnId="{BCEBAA32-254C-477A-B533-B9BB52CE0D9A}">
      <dgm:prSet/>
      <dgm:spPr/>
      <dgm:t>
        <a:bodyPr/>
        <a:lstStyle/>
        <a:p>
          <a:endParaRPr lang="es-BO"/>
        </a:p>
      </dgm:t>
    </dgm:pt>
    <dgm:pt modelId="{9AC9E9A5-3CDA-4236-AA94-BC6CE53E784E}">
      <dgm:prSet/>
      <dgm:spPr/>
      <dgm:t>
        <a:bodyPr/>
        <a:lstStyle/>
        <a:p>
          <a:r>
            <a:rPr lang="es-BO"/>
            <a:t>AUXILIAR DE SECRETARIA</a:t>
          </a:r>
        </a:p>
      </dgm:t>
    </dgm:pt>
    <dgm:pt modelId="{20C97729-7A73-4D99-BAD4-3CD6DFE83681}" type="parTrans" cxnId="{57A7CE74-6D32-423D-B9EF-1B156A2A819E}">
      <dgm:prSet/>
      <dgm:spPr/>
      <dgm:t>
        <a:bodyPr/>
        <a:lstStyle/>
        <a:p>
          <a:endParaRPr lang="es-BO"/>
        </a:p>
      </dgm:t>
    </dgm:pt>
    <dgm:pt modelId="{C4990482-6935-43B6-AF06-C01F3C7D3203}" type="sibTrans" cxnId="{57A7CE74-6D32-423D-B9EF-1B156A2A819E}">
      <dgm:prSet/>
      <dgm:spPr/>
      <dgm:t>
        <a:bodyPr/>
        <a:lstStyle/>
        <a:p>
          <a:endParaRPr lang="es-BO"/>
        </a:p>
      </dgm:t>
    </dgm:pt>
    <dgm:pt modelId="{AFFA11E5-ED30-493B-8052-891AE44ACF7B}">
      <dgm:prSet/>
      <dgm:spPr/>
      <dgm:t>
        <a:bodyPr/>
        <a:lstStyle/>
        <a:p>
          <a:r>
            <a:rPr lang="es-BO"/>
            <a:t>JEFE DE LABORATORIOS </a:t>
          </a:r>
        </a:p>
      </dgm:t>
    </dgm:pt>
    <dgm:pt modelId="{2C9800B1-8201-4C18-B88D-8E32C7B121D0}" type="parTrans" cxnId="{E25133F1-00B9-4847-9306-0D0C42840F82}">
      <dgm:prSet/>
      <dgm:spPr/>
      <dgm:t>
        <a:bodyPr/>
        <a:lstStyle/>
        <a:p>
          <a:endParaRPr lang="es-BO"/>
        </a:p>
      </dgm:t>
    </dgm:pt>
    <dgm:pt modelId="{AF5BA373-A07C-4D38-8097-4DA8CDBEB314}" type="sibTrans" cxnId="{E25133F1-00B9-4847-9306-0D0C42840F82}">
      <dgm:prSet/>
      <dgm:spPr/>
      <dgm:t>
        <a:bodyPr/>
        <a:lstStyle/>
        <a:p>
          <a:endParaRPr lang="es-BO"/>
        </a:p>
      </dgm:t>
    </dgm:pt>
    <dgm:pt modelId="{7A8A23A1-3F7B-48A5-8DAD-04177CCEAD6D}">
      <dgm:prSet/>
      <dgm:spPr/>
      <dgm:t>
        <a:bodyPr/>
        <a:lstStyle/>
        <a:p>
          <a:r>
            <a:rPr lang="es-BO"/>
            <a:t>BECARIOS LABORANTES</a:t>
          </a:r>
        </a:p>
      </dgm:t>
    </dgm:pt>
    <dgm:pt modelId="{8203B668-A75A-4BF9-8920-857D50D6F046}" type="parTrans" cxnId="{7D150DEF-9236-4637-B87A-0DC207E49D7A}">
      <dgm:prSet/>
      <dgm:spPr/>
      <dgm:t>
        <a:bodyPr/>
        <a:lstStyle/>
        <a:p>
          <a:endParaRPr lang="es-BO"/>
        </a:p>
      </dgm:t>
    </dgm:pt>
    <dgm:pt modelId="{261259BC-AD41-42E2-9E51-96E1A0FBC21A}" type="sibTrans" cxnId="{7D150DEF-9236-4637-B87A-0DC207E49D7A}">
      <dgm:prSet/>
      <dgm:spPr/>
      <dgm:t>
        <a:bodyPr/>
        <a:lstStyle/>
        <a:p>
          <a:endParaRPr lang="es-BO"/>
        </a:p>
      </dgm:t>
    </dgm:pt>
    <dgm:pt modelId="{FA633F5B-FD39-4EC0-8023-D81A4A4974DB}">
      <dgm:prSet/>
      <dgm:spPr/>
      <dgm:t>
        <a:bodyPr/>
        <a:lstStyle/>
        <a:p>
          <a:r>
            <a:rPr lang="es-BO"/>
            <a:t>PERSONAKL DE LIMPIEZA</a:t>
          </a:r>
        </a:p>
      </dgm:t>
    </dgm:pt>
    <dgm:pt modelId="{F0DE825F-22D3-4BA6-B6F1-19E802CE12B4}" type="parTrans" cxnId="{D2FE6800-117D-4E1D-A440-376E12E3C06B}">
      <dgm:prSet/>
      <dgm:spPr/>
      <dgm:t>
        <a:bodyPr/>
        <a:lstStyle/>
        <a:p>
          <a:endParaRPr lang="es-BO"/>
        </a:p>
      </dgm:t>
    </dgm:pt>
    <dgm:pt modelId="{8DED463F-C78B-4533-9C21-9AD923E6B951}" type="sibTrans" cxnId="{D2FE6800-117D-4E1D-A440-376E12E3C06B}">
      <dgm:prSet/>
      <dgm:spPr/>
      <dgm:t>
        <a:bodyPr/>
        <a:lstStyle/>
        <a:p>
          <a:endParaRPr lang="es-BO"/>
        </a:p>
      </dgm:t>
    </dgm:pt>
    <dgm:pt modelId="{051F2DA7-2A39-45BA-9414-02B023DCCA6C}">
      <dgm:prSet/>
      <dgm:spPr/>
      <dgm:t>
        <a:bodyPr/>
        <a:lstStyle/>
        <a:p>
          <a:r>
            <a:rPr lang="es-BO"/>
            <a:t>LABORATORIOS</a:t>
          </a:r>
        </a:p>
      </dgm:t>
    </dgm:pt>
    <dgm:pt modelId="{7426CAE4-E5BA-4A82-B79B-4BE59941F84E}" type="parTrans" cxnId="{2FE99698-B407-44C1-AE04-250706C7D125}">
      <dgm:prSet/>
      <dgm:spPr/>
      <dgm:t>
        <a:bodyPr/>
        <a:lstStyle/>
        <a:p>
          <a:endParaRPr lang="es-BO"/>
        </a:p>
      </dgm:t>
    </dgm:pt>
    <dgm:pt modelId="{CF3DBCF5-B280-4A24-BBCC-11CADF608560}" type="sibTrans" cxnId="{2FE99698-B407-44C1-AE04-250706C7D125}">
      <dgm:prSet/>
      <dgm:spPr/>
      <dgm:t>
        <a:bodyPr/>
        <a:lstStyle/>
        <a:p>
          <a:endParaRPr lang="es-BO"/>
        </a:p>
      </dgm:t>
    </dgm:pt>
    <dgm:pt modelId="{FCF90826-0E4D-4827-9DC4-C333C36200FF}">
      <dgm:prSet/>
      <dgm:spPr/>
      <dgm:t>
        <a:bodyPr/>
        <a:lstStyle/>
        <a:p>
          <a:r>
            <a:rPr lang="es-BO"/>
            <a:t>ESTAMENTO ESTUDIANTIL </a:t>
          </a:r>
        </a:p>
        <a:p>
          <a:r>
            <a:rPr lang="es-BO"/>
            <a:t>ESTUDIANTES</a:t>
          </a:r>
        </a:p>
      </dgm:t>
    </dgm:pt>
    <dgm:pt modelId="{515ECF54-27DB-4CD5-84F1-AD5DCB07E3F1}" type="parTrans" cxnId="{3BB8262B-83A0-4D86-9822-CC71C31B23AB}">
      <dgm:prSet/>
      <dgm:spPr/>
      <dgm:t>
        <a:bodyPr/>
        <a:lstStyle/>
        <a:p>
          <a:endParaRPr lang="es-BO"/>
        </a:p>
      </dgm:t>
    </dgm:pt>
    <dgm:pt modelId="{F56698B1-C2E0-4C27-8C83-8502DDA43EB3}" type="sibTrans" cxnId="{3BB8262B-83A0-4D86-9822-CC71C31B23AB}">
      <dgm:prSet/>
      <dgm:spPr/>
      <dgm:t>
        <a:bodyPr/>
        <a:lstStyle/>
        <a:p>
          <a:endParaRPr lang="es-BO"/>
        </a:p>
      </dgm:t>
    </dgm:pt>
    <dgm:pt modelId="{5B9C792B-52E9-4323-B33B-0E8F9860392E}">
      <dgm:prSet/>
      <dgm:spPr/>
      <dgm:t>
        <a:bodyPr/>
        <a:lstStyle/>
        <a:p>
          <a:r>
            <a:rPr lang="es-BO"/>
            <a:t>PLANTEL DOCENTE</a:t>
          </a:r>
        </a:p>
        <a:p>
          <a:r>
            <a:rPr lang="es-BO"/>
            <a:t>DOCENTES</a:t>
          </a:r>
        </a:p>
      </dgm:t>
    </dgm:pt>
    <dgm:pt modelId="{508E6E92-1A39-42D7-B2DC-34B37F2079C5}" type="parTrans" cxnId="{B01E8CF7-9A18-4342-B57D-7B8ED9F6153C}">
      <dgm:prSet/>
      <dgm:spPr/>
      <dgm:t>
        <a:bodyPr/>
        <a:lstStyle/>
        <a:p>
          <a:endParaRPr lang="es-BO"/>
        </a:p>
      </dgm:t>
    </dgm:pt>
    <dgm:pt modelId="{824B44DE-51CC-4340-8F47-2C028E4D7649}" type="sibTrans" cxnId="{B01E8CF7-9A18-4342-B57D-7B8ED9F6153C}">
      <dgm:prSet/>
      <dgm:spPr/>
      <dgm:t>
        <a:bodyPr/>
        <a:lstStyle/>
        <a:p>
          <a:endParaRPr lang="es-BO"/>
        </a:p>
      </dgm:t>
    </dgm:pt>
    <dgm:pt modelId="{5483B523-6D1D-49E1-A350-6122058DD102}">
      <dgm:prSet custT="1"/>
      <dgm:spPr/>
      <dgm:t>
        <a:bodyPr/>
        <a:lstStyle/>
        <a:p>
          <a:r>
            <a:rPr lang="es-BO" sz="900"/>
            <a:t>MAXIMAINSTANCIA CONSEJO DE CARRERA </a:t>
          </a:r>
        </a:p>
        <a:p>
          <a:r>
            <a:rPr lang="es-BO" sz="900"/>
            <a:t>CONFORMADO POR: DIRECTOR DE CARRERA PRESIDNTE</a:t>
          </a:r>
        </a:p>
        <a:p>
          <a:r>
            <a:rPr lang="es-BO" sz="900"/>
            <a:t>REPRESENTACION DOCENTE </a:t>
          </a:r>
        </a:p>
        <a:p>
          <a:r>
            <a:rPr lang="es-BO" sz="900"/>
            <a:t>REPRESENTACION ESTUDIANTIL</a:t>
          </a:r>
        </a:p>
      </dgm:t>
    </dgm:pt>
    <dgm:pt modelId="{39C3E37B-442C-4F38-BF52-2EE97161F838}" type="sibTrans" cxnId="{A93B360C-5142-480E-9DEF-71E3016F648C}">
      <dgm:prSet/>
      <dgm:spPr/>
      <dgm:t>
        <a:bodyPr/>
        <a:lstStyle/>
        <a:p>
          <a:endParaRPr lang="es-BO"/>
        </a:p>
      </dgm:t>
    </dgm:pt>
    <dgm:pt modelId="{A8A70996-FEC4-4980-9A8A-4A328976CEDF}" type="parTrans" cxnId="{A93B360C-5142-480E-9DEF-71E3016F648C}">
      <dgm:prSet/>
      <dgm:spPr/>
      <dgm:t>
        <a:bodyPr/>
        <a:lstStyle/>
        <a:p>
          <a:endParaRPr lang="es-BO"/>
        </a:p>
      </dgm:t>
    </dgm:pt>
    <dgm:pt modelId="{7BECDEFF-94FF-4C28-98C7-F74BC48D6598}" type="pres">
      <dgm:prSet presAssocID="{BD6441E4-6C4F-4B04-A98E-BBFF06C0B13B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335B5C4F-C102-4A84-AF49-F066771793C8}" type="pres">
      <dgm:prSet presAssocID="{5483B523-6D1D-49E1-A350-6122058DD102}" presName="hierRoot1" presStyleCnt="0">
        <dgm:presLayoutVars>
          <dgm:hierBranch val="init"/>
        </dgm:presLayoutVars>
      </dgm:prSet>
      <dgm:spPr/>
    </dgm:pt>
    <dgm:pt modelId="{29148696-126D-404A-ADF1-96C1C0BB931D}" type="pres">
      <dgm:prSet presAssocID="{5483B523-6D1D-49E1-A350-6122058DD102}" presName="rootComposite1" presStyleCnt="0"/>
      <dgm:spPr/>
    </dgm:pt>
    <dgm:pt modelId="{F03ED020-3B4E-4641-847C-F26804209EB2}" type="pres">
      <dgm:prSet presAssocID="{5483B523-6D1D-49E1-A350-6122058DD102}" presName="rootText1" presStyleLbl="node0" presStyleIdx="0" presStyleCnt="1" custScaleX="450207" custScaleY="253224" custLinFactNeighborX="78518" custLinFactNeighborY="32617">
        <dgm:presLayoutVars>
          <dgm:chPref val="3"/>
        </dgm:presLayoutVars>
      </dgm:prSet>
      <dgm:spPr>
        <a:prstGeom prst="ellipse">
          <a:avLst/>
        </a:prstGeom>
      </dgm:spPr>
    </dgm:pt>
    <dgm:pt modelId="{A551134F-B98F-43D8-902F-D78B8222E2B8}" type="pres">
      <dgm:prSet presAssocID="{5483B523-6D1D-49E1-A350-6122058DD102}" presName="rootConnector1" presStyleLbl="node1" presStyleIdx="0" presStyleCnt="0"/>
      <dgm:spPr/>
    </dgm:pt>
    <dgm:pt modelId="{71E84D85-4134-4FD8-BC58-3C243D733C9E}" type="pres">
      <dgm:prSet presAssocID="{5483B523-6D1D-49E1-A350-6122058DD102}" presName="hierChild2" presStyleCnt="0"/>
      <dgm:spPr/>
    </dgm:pt>
    <dgm:pt modelId="{903B9E08-02E5-4A1F-9AE9-3D8C125F0660}" type="pres">
      <dgm:prSet presAssocID="{2AF88F6C-1DD7-4D3F-9D65-AC704E9A63C6}" presName="Name37" presStyleLbl="parChTrans1D2" presStyleIdx="0" presStyleCnt="3"/>
      <dgm:spPr/>
    </dgm:pt>
    <dgm:pt modelId="{43B616F8-8565-4AFA-A514-BC9A4849A252}" type="pres">
      <dgm:prSet presAssocID="{71BD7F64-085E-4CD7-B9C3-0413F30D6F37}" presName="hierRoot2" presStyleCnt="0">
        <dgm:presLayoutVars>
          <dgm:hierBranch val="init"/>
        </dgm:presLayoutVars>
      </dgm:prSet>
      <dgm:spPr/>
    </dgm:pt>
    <dgm:pt modelId="{CDD11DE8-E9F2-4462-BD9D-B1497889561E}" type="pres">
      <dgm:prSet presAssocID="{71BD7F64-085E-4CD7-B9C3-0413F30D6F37}" presName="rootComposite" presStyleCnt="0"/>
      <dgm:spPr/>
    </dgm:pt>
    <dgm:pt modelId="{5ACB1B9D-F5D1-4D21-947A-5BADAC8CD6C8}" type="pres">
      <dgm:prSet presAssocID="{71BD7F64-085E-4CD7-B9C3-0413F30D6F37}" presName="rootText" presStyleLbl="node2" presStyleIdx="0" presStyleCnt="3" custScaleX="150730" custScaleY="209966" custLinFactNeighborX="-84287" custLinFactNeighborY="8273">
        <dgm:presLayoutVars>
          <dgm:chPref val="3"/>
        </dgm:presLayoutVars>
      </dgm:prSet>
      <dgm:spPr>
        <a:prstGeom prst="ellipse">
          <a:avLst/>
        </a:prstGeom>
      </dgm:spPr>
    </dgm:pt>
    <dgm:pt modelId="{C6316B1F-A37A-4E8B-9692-D9EE7F448D89}" type="pres">
      <dgm:prSet presAssocID="{71BD7F64-085E-4CD7-B9C3-0413F30D6F37}" presName="rootConnector" presStyleLbl="node2" presStyleIdx="0" presStyleCnt="3"/>
      <dgm:spPr/>
    </dgm:pt>
    <dgm:pt modelId="{B08BE60D-BB02-414A-8523-83BB1EFCEEA9}" type="pres">
      <dgm:prSet presAssocID="{71BD7F64-085E-4CD7-B9C3-0413F30D6F37}" presName="hierChild4" presStyleCnt="0"/>
      <dgm:spPr/>
    </dgm:pt>
    <dgm:pt modelId="{C563E954-56F8-4133-93CB-B52ED2CE155B}" type="pres">
      <dgm:prSet presAssocID="{508E6E92-1A39-42D7-B2DC-34B37F2079C5}" presName="Name37" presStyleLbl="parChTrans1D3" presStyleIdx="0" presStyleCnt="3"/>
      <dgm:spPr/>
    </dgm:pt>
    <dgm:pt modelId="{09C2D6A0-7E3A-4EA7-A4C7-C9759857C1D7}" type="pres">
      <dgm:prSet presAssocID="{5B9C792B-52E9-4323-B33B-0E8F9860392E}" presName="hierRoot2" presStyleCnt="0">
        <dgm:presLayoutVars>
          <dgm:hierBranch val="init"/>
        </dgm:presLayoutVars>
      </dgm:prSet>
      <dgm:spPr/>
    </dgm:pt>
    <dgm:pt modelId="{7F6263B6-6265-4177-B123-6D32D8DB96C7}" type="pres">
      <dgm:prSet presAssocID="{5B9C792B-52E9-4323-B33B-0E8F9860392E}" presName="rootComposite" presStyleCnt="0"/>
      <dgm:spPr/>
    </dgm:pt>
    <dgm:pt modelId="{0B1B76EA-B519-4939-9820-7F8690BCA634}" type="pres">
      <dgm:prSet presAssocID="{5B9C792B-52E9-4323-B33B-0E8F9860392E}" presName="rootText" presStyleLbl="node3" presStyleIdx="0" presStyleCnt="3" custScaleX="172163" custScaleY="233112" custLinFactX="-100000" custLinFactNeighborX="-163346" custLinFactNeighborY="90322">
        <dgm:presLayoutVars>
          <dgm:chPref val="3"/>
        </dgm:presLayoutVars>
      </dgm:prSet>
      <dgm:spPr/>
    </dgm:pt>
    <dgm:pt modelId="{82451535-2256-4CC5-BCC0-8788C976E290}" type="pres">
      <dgm:prSet presAssocID="{5B9C792B-52E9-4323-B33B-0E8F9860392E}" presName="rootConnector" presStyleLbl="node3" presStyleIdx="0" presStyleCnt="3"/>
      <dgm:spPr/>
    </dgm:pt>
    <dgm:pt modelId="{6C93366F-1C25-4763-8366-5B46E4ED00CB}" type="pres">
      <dgm:prSet presAssocID="{5B9C792B-52E9-4323-B33B-0E8F9860392E}" presName="hierChild4" presStyleCnt="0"/>
      <dgm:spPr/>
    </dgm:pt>
    <dgm:pt modelId="{D98CA761-23C7-4DCC-8524-DC847F576299}" type="pres">
      <dgm:prSet presAssocID="{5B9C792B-52E9-4323-B33B-0E8F9860392E}" presName="hierChild5" presStyleCnt="0"/>
      <dgm:spPr/>
    </dgm:pt>
    <dgm:pt modelId="{EC9C388F-F1E1-4642-A7FA-48F3544562CF}" type="pres">
      <dgm:prSet presAssocID="{71BD7F64-085E-4CD7-B9C3-0413F30D6F37}" presName="hierChild5" presStyleCnt="0"/>
      <dgm:spPr/>
    </dgm:pt>
    <dgm:pt modelId="{880B09B2-25FD-47B1-919C-AF064A6F7532}" type="pres">
      <dgm:prSet presAssocID="{62B140D0-DAB7-41C6-9CF9-936870D9C9D2}" presName="Name37" presStyleLbl="parChTrans1D2" presStyleIdx="1" presStyleCnt="3"/>
      <dgm:spPr/>
    </dgm:pt>
    <dgm:pt modelId="{067FB5C2-7336-478D-9CB4-79621EBC63DE}" type="pres">
      <dgm:prSet presAssocID="{BA7A90AA-CE2D-4DD2-BB59-0601334A7136}" presName="hierRoot2" presStyleCnt="0">
        <dgm:presLayoutVars>
          <dgm:hierBranch val="init"/>
        </dgm:presLayoutVars>
      </dgm:prSet>
      <dgm:spPr/>
    </dgm:pt>
    <dgm:pt modelId="{64274A05-2B28-407C-93EB-0252B14DA500}" type="pres">
      <dgm:prSet presAssocID="{BA7A90AA-CE2D-4DD2-BB59-0601334A7136}" presName="rootComposite" presStyleCnt="0"/>
      <dgm:spPr/>
    </dgm:pt>
    <dgm:pt modelId="{AC890607-3A08-4B0B-9151-48D67FDF2643}" type="pres">
      <dgm:prSet presAssocID="{BA7A90AA-CE2D-4DD2-BB59-0601334A7136}" presName="rootText" presStyleLbl="node2" presStyleIdx="1" presStyleCnt="3" custScaleX="185934" custScaleY="207156" custLinFactY="41456" custLinFactNeighborX="-48380" custLinFactNeighborY="100000">
        <dgm:presLayoutVars>
          <dgm:chPref val="3"/>
        </dgm:presLayoutVars>
      </dgm:prSet>
      <dgm:spPr>
        <a:prstGeom prst="ellipse">
          <a:avLst/>
        </a:prstGeom>
      </dgm:spPr>
    </dgm:pt>
    <dgm:pt modelId="{56FF4E28-2322-4C5C-9E05-AF6F3A996063}" type="pres">
      <dgm:prSet presAssocID="{BA7A90AA-CE2D-4DD2-BB59-0601334A7136}" presName="rootConnector" presStyleLbl="node2" presStyleIdx="1" presStyleCnt="3"/>
      <dgm:spPr/>
    </dgm:pt>
    <dgm:pt modelId="{56AFEE4D-E72D-46EC-947A-E928193A113A}" type="pres">
      <dgm:prSet presAssocID="{BA7A90AA-CE2D-4DD2-BB59-0601334A7136}" presName="hierChild4" presStyleCnt="0"/>
      <dgm:spPr/>
    </dgm:pt>
    <dgm:pt modelId="{5F0D23DC-374C-49BE-A893-5557E3EBFD52}" type="pres">
      <dgm:prSet presAssocID="{847E2029-52CA-4FFB-BB4E-80B1F140C528}" presName="Name37" presStyleLbl="parChTrans1D3" presStyleIdx="1" presStyleCnt="3"/>
      <dgm:spPr/>
    </dgm:pt>
    <dgm:pt modelId="{8932BF34-B865-4C0F-8AAA-D679B807988F}" type="pres">
      <dgm:prSet presAssocID="{6DE5CCA2-AD48-42DE-9A94-E359F5DC2511}" presName="hierRoot2" presStyleCnt="0">
        <dgm:presLayoutVars>
          <dgm:hierBranch val="init"/>
        </dgm:presLayoutVars>
      </dgm:prSet>
      <dgm:spPr/>
    </dgm:pt>
    <dgm:pt modelId="{627F93E2-DA44-42D3-9FCB-2DF7B70C2CBB}" type="pres">
      <dgm:prSet presAssocID="{6DE5CCA2-AD48-42DE-9A94-E359F5DC2511}" presName="rootComposite" presStyleCnt="0"/>
      <dgm:spPr/>
    </dgm:pt>
    <dgm:pt modelId="{EDB3C612-63CE-46AC-A102-B2552AB28202}" type="pres">
      <dgm:prSet presAssocID="{6DE5CCA2-AD48-42DE-9A94-E359F5DC2511}" presName="rootText" presStyleLbl="node3" presStyleIdx="1" presStyleCnt="3" custScaleX="238234" custLinFactY="72153" custLinFactNeighborX="-35771" custLinFactNeighborY="100000">
        <dgm:presLayoutVars>
          <dgm:chPref val="3"/>
        </dgm:presLayoutVars>
      </dgm:prSet>
      <dgm:spPr/>
    </dgm:pt>
    <dgm:pt modelId="{8E7E9FCD-C4BF-402E-A250-0CB96CEA39C1}" type="pres">
      <dgm:prSet presAssocID="{6DE5CCA2-AD48-42DE-9A94-E359F5DC2511}" presName="rootConnector" presStyleLbl="node3" presStyleIdx="1" presStyleCnt="3"/>
      <dgm:spPr/>
    </dgm:pt>
    <dgm:pt modelId="{77F316ED-873A-4A69-8BE7-4A6F0A115CE2}" type="pres">
      <dgm:prSet presAssocID="{6DE5CCA2-AD48-42DE-9A94-E359F5DC2511}" presName="hierChild4" presStyleCnt="0"/>
      <dgm:spPr/>
    </dgm:pt>
    <dgm:pt modelId="{F6E158FF-2826-40E2-90B1-9CB3D3508BD5}" type="pres">
      <dgm:prSet presAssocID="{2C9800B1-8201-4C18-B88D-8E32C7B121D0}" presName="Name37" presStyleLbl="parChTrans1D4" presStyleIdx="0" presStyleCnt="7"/>
      <dgm:spPr/>
    </dgm:pt>
    <dgm:pt modelId="{69054FEE-6A10-4CF9-8A19-B609AE708AED}" type="pres">
      <dgm:prSet presAssocID="{AFFA11E5-ED30-493B-8052-891AE44ACF7B}" presName="hierRoot2" presStyleCnt="0">
        <dgm:presLayoutVars>
          <dgm:hierBranch val="init"/>
        </dgm:presLayoutVars>
      </dgm:prSet>
      <dgm:spPr/>
    </dgm:pt>
    <dgm:pt modelId="{74FD85D6-B3DF-4819-9B78-E3DA650C4B58}" type="pres">
      <dgm:prSet presAssocID="{AFFA11E5-ED30-493B-8052-891AE44ACF7B}" presName="rootComposite" presStyleCnt="0"/>
      <dgm:spPr/>
    </dgm:pt>
    <dgm:pt modelId="{C14DF11A-E6E2-4828-8D7A-9B2071F4397C}" type="pres">
      <dgm:prSet presAssocID="{AFFA11E5-ED30-493B-8052-891AE44ACF7B}" presName="rootText" presStyleLbl="node4" presStyleIdx="0" presStyleCnt="6" custScaleX="145714" custLinFactY="-100000" custLinFactNeighborX="73305" custLinFactNeighborY="-108545">
        <dgm:presLayoutVars>
          <dgm:chPref val="3"/>
        </dgm:presLayoutVars>
      </dgm:prSet>
      <dgm:spPr/>
    </dgm:pt>
    <dgm:pt modelId="{5024002A-A7A8-4B0D-A4CA-7F357DB57076}" type="pres">
      <dgm:prSet presAssocID="{AFFA11E5-ED30-493B-8052-891AE44ACF7B}" presName="rootConnector" presStyleLbl="node4" presStyleIdx="0" presStyleCnt="6"/>
      <dgm:spPr/>
    </dgm:pt>
    <dgm:pt modelId="{C1FE1E53-9676-4160-9983-BBD5AA5E1539}" type="pres">
      <dgm:prSet presAssocID="{AFFA11E5-ED30-493B-8052-891AE44ACF7B}" presName="hierChild4" presStyleCnt="0"/>
      <dgm:spPr/>
    </dgm:pt>
    <dgm:pt modelId="{00B9F778-B519-4D55-9D4C-4C810EC87E99}" type="pres">
      <dgm:prSet presAssocID="{8203B668-A75A-4BF9-8920-857D50D6F046}" presName="Name37" presStyleLbl="parChTrans1D4" presStyleIdx="1" presStyleCnt="7"/>
      <dgm:spPr/>
    </dgm:pt>
    <dgm:pt modelId="{2720F78E-CA01-4B0B-9C01-1FAC81C869D6}" type="pres">
      <dgm:prSet presAssocID="{7A8A23A1-3F7B-48A5-8DAD-04177CCEAD6D}" presName="hierRoot2" presStyleCnt="0">
        <dgm:presLayoutVars>
          <dgm:hierBranch val="init"/>
        </dgm:presLayoutVars>
      </dgm:prSet>
      <dgm:spPr/>
    </dgm:pt>
    <dgm:pt modelId="{5C8BC15F-0C76-41FC-9344-AE84020F9CE8}" type="pres">
      <dgm:prSet presAssocID="{7A8A23A1-3F7B-48A5-8DAD-04177CCEAD6D}" presName="rootComposite" presStyleCnt="0"/>
      <dgm:spPr/>
    </dgm:pt>
    <dgm:pt modelId="{95DA3053-820B-4D24-A604-CF121D456C4B}" type="pres">
      <dgm:prSet presAssocID="{7A8A23A1-3F7B-48A5-8DAD-04177CCEAD6D}" presName="rootText" presStyleLbl="node4" presStyleIdx="1" presStyleCnt="6" custLinFactNeighborX="66148" custLinFactNeighborY="-14700">
        <dgm:presLayoutVars>
          <dgm:chPref val="3"/>
        </dgm:presLayoutVars>
      </dgm:prSet>
      <dgm:spPr/>
    </dgm:pt>
    <dgm:pt modelId="{ED78C09F-8A5E-48AD-B0DF-74B0ABE030B9}" type="pres">
      <dgm:prSet presAssocID="{7A8A23A1-3F7B-48A5-8DAD-04177CCEAD6D}" presName="rootConnector" presStyleLbl="node4" presStyleIdx="1" presStyleCnt="6"/>
      <dgm:spPr/>
    </dgm:pt>
    <dgm:pt modelId="{443B4252-580B-4287-93A0-F68AA2D31E2F}" type="pres">
      <dgm:prSet presAssocID="{7A8A23A1-3F7B-48A5-8DAD-04177CCEAD6D}" presName="hierChild4" presStyleCnt="0"/>
      <dgm:spPr/>
    </dgm:pt>
    <dgm:pt modelId="{745C9ED7-05F1-4021-BD62-DCB297339A00}" type="pres">
      <dgm:prSet presAssocID="{7A8A23A1-3F7B-48A5-8DAD-04177CCEAD6D}" presName="hierChild5" presStyleCnt="0"/>
      <dgm:spPr/>
    </dgm:pt>
    <dgm:pt modelId="{8547802A-EDB5-43F1-A376-184C556097FC}" type="pres">
      <dgm:prSet presAssocID="{AFFA11E5-ED30-493B-8052-891AE44ACF7B}" presName="hierChild5" presStyleCnt="0"/>
      <dgm:spPr/>
    </dgm:pt>
    <dgm:pt modelId="{1CBDCCAC-9586-4F12-88F2-AB82FE3BD0E3}" type="pres">
      <dgm:prSet presAssocID="{F0DE825F-22D3-4BA6-B6F1-19E802CE12B4}" presName="Name37" presStyleLbl="parChTrans1D4" presStyleIdx="2" presStyleCnt="7"/>
      <dgm:spPr/>
    </dgm:pt>
    <dgm:pt modelId="{28E160AA-0347-4054-93B3-7DF676F6A8E7}" type="pres">
      <dgm:prSet presAssocID="{FA633F5B-FD39-4EC0-8023-D81A4A4974DB}" presName="hierRoot2" presStyleCnt="0">
        <dgm:presLayoutVars>
          <dgm:hierBranch val="init"/>
        </dgm:presLayoutVars>
      </dgm:prSet>
      <dgm:spPr/>
    </dgm:pt>
    <dgm:pt modelId="{87C52DC8-91A2-42CB-A29B-1F5CDF36AE37}" type="pres">
      <dgm:prSet presAssocID="{FA633F5B-FD39-4EC0-8023-D81A4A4974DB}" presName="rootComposite" presStyleCnt="0"/>
      <dgm:spPr/>
    </dgm:pt>
    <dgm:pt modelId="{F8FF7134-F784-4850-B1F0-978669E35216}" type="pres">
      <dgm:prSet presAssocID="{FA633F5B-FD39-4EC0-8023-D81A4A4974DB}" presName="rootText" presStyleLbl="node4" presStyleIdx="2" presStyleCnt="6" custScaleX="140670" custScaleY="137130" custLinFactY="-100000" custLinFactNeighborX="76164" custLinFactNeighborY="-125903">
        <dgm:presLayoutVars>
          <dgm:chPref val="3"/>
        </dgm:presLayoutVars>
      </dgm:prSet>
      <dgm:spPr/>
    </dgm:pt>
    <dgm:pt modelId="{762B04D1-6EE8-4F24-88F5-D19075A536F9}" type="pres">
      <dgm:prSet presAssocID="{FA633F5B-FD39-4EC0-8023-D81A4A4974DB}" presName="rootConnector" presStyleLbl="node4" presStyleIdx="2" presStyleCnt="6"/>
      <dgm:spPr/>
    </dgm:pt>
    <dgm:pt modelId="{51CC3114-091C-420D-820B-D4F07CAF3417}" type="pres">
      <dgm:prSet presAssocID="{FA633F5B-FD39-4EC0-8023-D81A4A4974DB}" presName="hierChild4" presStyleCnt="0"/>
      <dgm:spPr/>
    </dgm:pt>
    <dgm:pt modelId="{B7CD00B7-BFDC-4D3A-A2C1-BD4AA1F87440}" type="pres">
      <dgm:prSet presAssocID="{7426CAE4-E5BA-4A82-B79B-4BE59941F84E}" presName="Name37" presStyleLbl="parChTrans1D4" presStyleIdx="3" presStyleCnt="7"/>
      <dgm:spPr/>
    </dgm:pt>
    <dgm:pt modelId="{DFA78A03-CC13-447A-9A9A-C69F3018D4BA}" type="pres">
      <dgm:prSet presAssocID="{051F2DA7-2A39-45BA-9414-02B023DCCA6C}" presName="hierRoot2" presStyleCnt="0">
        <dgm:presLayoutVars>
          <dgm:hierBranch val="init"/>
        </dgm:presLayoutVars>
      </dgm:prSet>
      <dgm:spPr/>
    </dgm:pt>
    <dgm:pt modelId="{DA44C386-C869-4C43-8D10-A80C061E6A4F}" type="pres">
      <dgm:prSet presAssocID="{051F2DA7-2A39-45BA-9414-02B023DCCA6C}" presName="rootComposite" presStyleCnt="0"/>
      <dgm:spPr/>
    </dgm:pt>
    <dgm:pt modelId="{80749257-C8AB-44EE-850C-CFFCDAC936A1}" type="pres">
      <dgm:prSet presAssocID="{051F2DA7-2A39-45BA-9414-02B023DCCA6C}" presName="rootText" presStyleLbl="node4" presStyleIdx="3" presStyleCnt="6" custLinFactX="29144" custLinFactNeighborX="100000" custLinFactNeighborY="-67400">
        <dgm:presLayoutVars>
          <dgm:chPref val="3"/>
        </dgm:presLayoutVars>
      </dgm:prSet>
      <dgm:spPr/>
    </dgm:pt>
    <dgm:pt modelId="{751AD467-617A-452E-A3FC-DD4C0C9BD079}" type="pres">
      <dgm:prSet presAssocID="{051F2DA7-2A39-45BA-9414-02B023DCCA6C}" presName="rootConnector" presStyleLbl="node4" presStyleIdx="3" presStyleCnt="6"/>
      <dgm:spPr/>
    </dgm:pt>
    <dgm:pt modelId="{62AEB609-F653-400B-A8C1-E92B194B8595}" type="pres">
      <dgm:prSet presAssocID="{051F2DA7-2A39-45BA-9414-02B023DCCA6C}" presName="hierChild4" presStyleCnt="0"/>
      <dgm:spPr/>
    </dgm:pt>
    <dgm:pt modelId="{ACCE9177-F179-42EE-8B4B-937F43F6205C}" type="pres">
      <dgm:prSet presAssocID="{051F2DA7-2A39-45BA-9414-02B023DCCA6C}" presName="hierChild5" presStyleCnt="0"/>
      <dgm:spPr/>
    </dgm:pt>
    <dgm:pt modelId="{F7500AB9-6AE8-4E44-BE4E-7C4F89C05E31}" type="pres">
      <dgm:prSet presAssocID="{FA633F5B-FD39-4EC0-8023-D81A4A4974DB}" presName="hierChild5" presStyleCnt="0"/>
      <dgm:spPr/>
    </dgm:pt>
    <dgm:pt modelId="{D15A8547-03EE-40E3-B463-5CB00FAC3B5D}" type="pres">
      <dgm:prSet presAssocID="{6DE5CCA2-AD48-42DE-9A94-E359F5DC2511}" presName="hierChild5" presStyleCnt="0"/>
      <dgm:spPr/>
    </dgm:pt>
    <dgm:pt modelId="{502FFF69-5907-4E8D-BC42-9F3E4AFDF1D1}" type="pres">
      <dgm:prSet presAssocID="{BCFA83A2-D3A6-4729-9E14-1F70135B9A0E}" presName="Name111" presStyleLbl="parChTrans1D4" presStyleIdx="4" presStyleCnt="7"/>
      <dgm:spPr/>
    </dgm:pt>
    <dgm:pt modelId="{99C087AF-5150-4FCB-8CFB-AAA243B64186}" type="pres">
      <dgm:prSet presAssocID="{72B95F2D-12C6-4112-9D67-846AB281EB3A}" presName="hierRoot3" presStyleCnt="0">
        <dgm:presLayoutVars>
          <dgm:hierBranch val="init"/>
        </dgm:presLayoutVars>
      </dgm:prSet>
      <dgm:spPr/>
    </dgm:pt>
    <dgm:pt modelId="{03FBC466-618D-4DD0-AE4A-7B0390351442}" type="pres">
      <dgm:prSet presAssocID="{72B95F2D-12C6-4112-9D67-846AB281EB3A}" presName="rootComposite3" presStyleCnt="0"/>
      <dgm:spPr/>
    </dgm:pt>
    <dgm:pt modelId="{B372E9DD-F168-4158-9A84-48DACF238602}" type="pres">
      <dgm:prSet presAssocID="{72B95F2D-12C6-4112-9D67-846AB281EB3A}" presName="rootText3" presStyleLbl="asst3" presStyleIdx="0" presStyleCnt="1" custScaleX="120634" custScaleY="134761" custLinFactX="-42060" custLinFactY="66622" custLinFactNeighborX="-100000" custLinFactNeighborY="100000">
        <dgm:presLayoutVars>
          <dgm:chPref val="3"/>
        </dgm:presLayoutVars>
      </dgm:prSet>
      <dgm:spPr/>
    </dgm:pt>
    <dgm:pt modelId="{2AE0E32F-98B1-436E-A9C2-A204638E062D}" type="pres">
      <dgm:prSet presAssocID="{72B95F2D-12C6-4112-9D67-846AB281EB3A}" presName="rootConnector3" presStyleLbl="asst3" presStyleIdx="0" presStyleCnt="1"/>
      <dgm:spPr/>
    </dgm:pt>
    <dgm:pt modelId="{2F623E17-E10F-4EC9-9961-42175575618A}" type="pres">
      <dgm:prSet presAssocID="{72B95F2D-12C6-4112-9D67-846AB281EB3A}" presName="hierChild6" presStyleCnt="0"/>
      <dgm:spPr/>
    </dgm:pt>
    <dgm:pt modelId="{1D97795C-7775-4D4F-A65C-9CCCDDA18A98}" type="pres">
      <dgm:prSet presAssocID="{BF52D4AB-1039-4099-BB4B-C66BB0087DEE}" presName="Name37" presStyleLbl="parChTrans1D4" presStyleIdx="5" presStyleCnt="7"/>
      <dgm:spPr/>
    </dgm:pt>
    <dgm:pt modelId="{27CFE465-C7F2-439C-9CA3-EC2CDE2C1DBE}" type="pres">
      <dgm:prSet presAssocID="{27B9171D-306A-457B-8D08-FAF5996FC4D8}" presName="hierRoot2" presStyleCnt="0">
        <dgm:presLayoutVars>
          <dgm:hierBranch val="init"/>
        </dgm:presLayoutVars>
      </dgm:prSet>
      <dgm:spPr/>
    </dgm:pt>
    <dgm:pt modelId="{078DD3B8-5695-4241-B43D-04B1FDD30986}" type="pres">
      <dgm:prSet presAssocID="{27B9171D-306A-457B-8D08-FAF5996FC4D8}" presName="rootComposite" presStyleCnt="0"/>
      <dgm:spPr/>
    </dgm:pt>
    <dgm:pt modelId="{3C251908-0CFF-4FB4-B109-E88F18EB973A}" type="pres">
      <dgm:prSet presAssocID="{27B9171D-306A-457B-8D08-FAF5996FC4D8}" presName="rootText" presStyleLbl="node4" presStyleIdx="4" presStyleCnt="6" custScaleX="120459" custScaleY="124726" custLinFactX="-29793" custLinFactY="100000" custLinFactNeighborX="-100000" custLinFactNeighborY="107356">
        <dgm:presLayoutVars>
          <dgm:chPref val="3"/>
        </dgm:presLayoutVars>
      </dgm:prSet>
      <dgm:spPr/>
    </dgm:pt>
    <dgm:pt modelId="{F10D28AF-9E2E-4710-9F1F-3AAA58829A2F}" type="pres">
      <dgm:prSet presAssocID="{27B9171D-306A-457B-8D08-FAF5996FC4D8}" presName="rootConnector" presStyleLbl="node4" presStyleIdx="4" presStyleCnt="6"/>
      <dgm:spPr/>
    </dgm:pt>
    <dgm:pt modelId="{8DD96258-60ED-497B-9978-AC7E4B1FD89D}" type="pres">
      <dgm:prSet presAssocID="{27B9171D-306A-457B-8D08-FAF5996FC4D8}" presName="hierChild4" presStyleCnt="0"/>
      <dgm:spPr/>
    </dgm:pt>
    <dgm:pt modelId="{41B8453B-6654-46D3-BC31-75D74487A630}" type="pres">
      <dgm:prSet presAssocID="{20C97729-7A73-4D99-BAD4-3CD6DFE83681}" presName="Name37" presStyleLbl="parChTrans1D4" presStyleIdx="6" presStyleCnt="7"/>
      <dgm:spPr/>
    </dgm:pt>
    <dgm:pt modelId="{F05DDF74-6B00-436F-9129-C55D8EFB2C57}" type="pres">
      <dgm:prSet presAssocID="{9AC9E9A5-3CDA-4236-AA94-BC6CE53E784E}" presName="hierRoot2" presStyleCnt="0">
        <dgm:presLayoutVars>
          <dgm:hierBranch val="init"/>
        </dgm:presLayoutVars>
      </dgm:prSet>
      <dgm:spPr/>
    </dgm:pt>
    <dgm:pt modelId="{8BCD3D66-FA25-4BCF-BC63-7539C40C6F49}" type="pres">
      <dgm:prSet presAssocID="{9AC9E9A5-3CDA-4236-AA94-BC6CE53E784E}" presName="rootComposite" presStyleCnt="0"/>
      <dgm:spPr/>
    </dgm:pt>
    <dgm:pt modelId="{5F283E88-AED1-4F23-9ED3-8366C66D0D9E}" type="pres">
      <dgm:prSet presAssocID="{9AC9E9A5-3CDA-4236-AA94-BC6CE53E784E}" presName="rootText" presStyleLbl="node4" presStyleIdx="5" presStyleCnt="6" custLinFactY="100000" custLinFactNeighborX="-66318" custLinFactNeighborY="168964">
        <dgm:presLayoutVars>
          <dgm:chPref val="3"/>
        </dgm:presLayoutVars>
      </dgm:prSet>
      <dgm:spPr/>
    </dgm:pt>
    <dgm:pt modelId="{9DA02788-7A4E-4D71-BE0A-0D2955644B08}" type="pres">
      <dgm:prSet presAssocID="{9AC9E9A5-3CDA-4236-AA94-BC6CE53E784E}" presName="rootConnector" presStyleLbl="node4" presStyleIdx="5" presStyleCnt="6"/>
      <dgm:spPr/>
    </dgm:pt>
    <dgm:pt modelId="{64EA7ED9-889B-4D58-9289-24D852573897}" type="pres">
      <dgm:prSet presAssocID="{9AC9E9A5-3CDA-4236-AA94-BC6CE53E784E}" presName="hierChild4" presStyleCnt="0"/>
      <dgm:spPr/>
    </dgm:pt>
    <dgm:pt modelId="{3AA6B0FA-990F-4C11-B0B3-0869F8B2C054}" type="pres">
      <dgm:prSet presAssocID="{9AC9E9A5-3CDA-4236-AA94-BC6CE53E784E}" presName="hierChild5" presStyleCnt="0"/>
      <dgm:spPr/>
    </dgm:pt>
    <dgm:pt modelId="{BE7A29E9-ACCE-49F1-8DBC-9CFB10E586C7}" type="pres">
      <dgm:prSet presAssocID="{27B9171D-306A-457B-8D08-FAF5996FC4D8}" presName="hierChild5" presStyleCnt="0"/>
      <dgm:spPr/>
    </dgm:pt>
    <dgm:pt modelId="{46468DE9-D131-423A-9215-6C68906B377F}" type="pres">
      <dgm:prSet presAssocID="{72B95F2D-12C6-4112-9D67-846AB281EB3A}" presName="hierChild7" presStyleCnt="0"/>
      <dgm:spPr/>
    </dgm:pt>
    <dgm:pt modelId="{B20A46B2-C4AE-4545-AB78-EA65DF03B2E7}" type="pres">
      <dgm:prSet presAssocID="{BA7A90AA-CE2D-4DD2-BB59-0601334A7136}" presName="hierChild5" presStyleCnt="0"/>
      <dgm:spPr/>
    </dgm:pt>
    <dgm:pt modelId="{FA0832C0-9187-4B03-A8DF-C8E1C07F3965}" type="pres">
      <dgm:prSet presAssocID="{9F776FDB-BBF5-4864-9882-B03D56A5053B}" presName="Name37" presStyleLbl="parChTrans1D2" presStyleIdx="2" presStyleCnt="3"/>
      <dgm:spPr/>
    </dgm:pt>
    <dgm:pt modelId="{E86B55C5-6C19-4245-9013-A39C91067388}" type="pres">
      <dgm:prSet presAssocID="{2104823F-D021-4F44-A3BF-F2ED7889FAA5}" presName="hierRoot2" presStyleCnt="0">
        <dgm:presLayoutVars>
          <dgm:hierBranch val="init"/>
        </dgm:presLayoutVars>
      </dgm:prSet>
      <dgm:spPr/>
    </dgm:pt>
    <dgm:pt modelId="{8674E063-7160-4067-BBAC-B5016ED5956C}" type="pres">
      <dgm:prSet presAssocID="{2104823F-D021-4F44-A3BF-F2ED7889FAA5}" presName="rootComposite" presStyleCnt="0"/>
      <dgm:spPr/>
    </dgm:pt>
    <dgm:pt modelId="{DF5AE77E-D299-4490-A3A9-1A340A83913D}" type="pres">
      <dgm:prSet presAssocID="{2104823F-D021-4F44-A3BF-F2ED7889FAA5}" presName="rootText" presStyleLbl="node2" presStyleIdx="2" presStyleCnt="3" custScaleX="278550" custLinFactX="100000" custLinFactNeighborX="147037" custLinFactNeighborY="45747">
        <dgm:presLayoutVars>
          <dgm:chPref val="3"/>
        </dgm:presLayoutVars>
      </dgm:prSet>
      <dgm:spPr>
        <a:prstGeom prst="ellipse">
          <a:avLst/>
        </a:prstGeom>
      </dgm:spPr>
    </dgm:pt>
    <dgm:pt modelId="{EB109B33-8A84-4664-A676-277451CDE916}" type="pres">
      <dgm:prSet presAssocID="{2104823F-D021-4F44-A3BF-F2ED7889FAA5}" presName="rootConnector" presStyleLbl="node2" presStyleIdx="2" presStyleCnt="3"/>
      <dgm:spPr/>
    </dgm:pt>
    <dgm:pt modelId="{29668042-F355-4FB8-BF8B-77AB8B6EF81D}" type="pres">
      <dgm:prSet presAssocID="{2104823F-D021-4F44-A3BF-F2ED7889FAA5}" presName="hierChild4" presStyleCnt="0"/>
      <dgm:spPr/>
    </dgm:pt>
    <dgm:pt modelId="{2DCCA25F-9CA4-499F-B8AB-48216DEBC115}" type="pres">
      <dgm:prSet presAssocID="{515ECF54-27DB-4CD5-84F1-AD5DCB07E3F1}" presName="Name37" presStyleLbl="parChTrans1D3" presStyleIdx="2" presStyleCnt="3"/>
      <dgm:spPr/>
    </dgm:pt>
    <dgm:pt modelId="{C1862284-62D2-45FC-8EB7-6A4755FFA29C}" type="pres">
      <dgm:prSet presAssocID="{FCF90826-0E4D-4827-9DC4-C333C36200FF}" presName="hierRoot2" presStyleCnt="0">
        <dgm:presLayoutVars>
          <dgm:hierBranch val="init"/>
        </dgm:presLayoutVars>
      </dgm:prSet>
      <dgm:spPr/>
    </dgm:pt>
    <dgm:pt modelId="{501D9529-39C3-4FAC-B413-D4CAAD4CA039}" type="pres">
      <dgm:prSet presAssocID="{FCF90826-0E4D-4827-9DC4-C333C36200FF}" presName="rootComposite" presStyleCnt="0"/>
      <dgm:spPr/>
    </dgm:pt>
    <dgm:pt modelId="{79145E80-5CDF-4D74-AF27-158101E8760D}" type="pres">
      <dgm:prSet presAssocID="{FCF90826-0E4D-4827-9DC4-C333C36200FF}" presName="rootText" presStyleLbl="node3" presStyleIdx="2" presStyleCnt="3" custLinFactX="100000" custLinFactY="66219" custLinFactNeighborX="139550" custLinFactNeighborY="100000">
        <dgm:presLayoutVars>
          <dgm:chPref val="3"/>
        </dgm:presLayoutVars>
      </dgm:prSet>
      <dgm:spPr/>
    </dgm:pt>
    <dgm:pt modelId="{70AC0F1D-C56A-44D0-B56F-F31A9FE1E8E7}" type="pres">
      <dgm:prSet presAssocID="{FCF90826-0E4D-4827-9DC4-C333C36200FF}" presName="rootConnector" presStyleLbl="node3" presStyleIdx="2" presStyleCnt="3"/>
      <dgm:spPr/>
    </dgm:pt>
    <dgm:pt modelId="{D1FEDD3C-00BA-435C-BD1C-088F41710B20}" type="pres">
      <dgm:prSet presAssocID="{FCF90826-0E4D-4827-9DC4-C333C36200FF}" presName="hierChild4" presStyleCnt="0"/>
      <dgm:spPr/>
    </dgm:pt>
    <dgm:pt modelId="{A3897071-152F-4CB1-AAD5-E0D3A1F4AC48}" type="pres">
      <dgm:prSet presAssocID="{FCF90826-0E4D-4827-9DC4-C333C36200FF}" presName="hierChild5" presStyleCnt="0"/>
      <dgm:spPr/>
    </dgm:pt>
    <dgm:pt modelId="{7389C6E0-625E-4FA2-BC6D-E028FD476D63}" type="pres">
      <dgm:prSet presAssocID="{2104823F-D021-4F44-A3BF-F2ED7889FAA5}" presName="hierChild5" presStyleCnt="0"/>
      <dgm:spPr/>
    </dgm:pt>
    <dgm:pt modelId="{CB960E49-F5C3-493D-8C4B-A5A8CE6166F1}" type="pres">
      <dgm:prSet presAssocID="{5483B523-6D1D-49E1-A350-6122058DD102}" presName="hierChild3" presStyleCnt="0"/>
      <dgm:spPr/>
    </dgm:pt>
  </dgm:ptLst>
  <dgm:cxnLst>
    <dgm:cxn modelId="{D2FE6800-117D-4E1D-A440-376E12E3C06B}" srcId="{6DE5CCA2-AD48-42DE-9A94-E359F5DC2511}" destId="{FA633F5B-FD39-4EC0-8023-D81A4A4974DB}" srcOrd="2" destOrd="0" parTransId="{F0DE825F-22D3-4BA6-B6F1-19E802CE12B4}" sibTransId="{8DED463F-C78B-4533-9C21-9AD923E6B951}"/>
    <dgm:cxn modelId="{61C8FC06-0508-40D5-9464-45A4D6687B6F}" type="presOf" srcId="{7426CAE4-E5BA-4A82-B79B-4BE59941F84E}" destId="{B7CD00B7-BFDC-4D3A-A2C1-BD4AA1F87440}" srcOrd="0" destOrd="0" presId="urn:microsoft.com/office/officeart/2005/8/layout/orgChart1"/>
    <dgm:cxn modelId="{A93B360C-5142-480E-9DEF-71E3016F648C}" srcId="{BD6441E4-6C4F-4B04-A98E-BBFF06C0B13B}" destId="{5483B523-6D1D-49E1-A350-6122058DD102}" srcOrd="0" destOrd="0" parTransId="{A8A70996-FEC4-4980-9A8A-4A328976CEDF}" sibTransId="{39C3E37B-442C-4F38-BF52-2EE97161F838}"/>
    <dgm:cxn modelId="{8DAA570C-446C-4464-BD60-5D9407433C22}" type="presOf" srcId="{AFFA11E5-ED30-493B-8052-891AE44ACF7B}" destId="{5024002A-A7A8-4B0D-A4CA-7F357DB57076}" srcOrd="1" destOrd="0" presId="urn:microsoft.com/office/officeart/2005/8/layout/orgChart1"/>
    <dgm:cxn modelId="{2055221E-9B80-40D7-80B1-EB09EB613C55}" type="presOf" srcId="{FCF90826-0E4D-4827-9DC4-C333C36200FF}" destId="{79145E80-5CDF-4D74-AF27-158101E8760D}" srcOrd="0" destOrd="0" presId="urn:microsoft.com/office/officeart/2005/8/layout/orgChart1"/>
    <dgm:cxn modelId="{EA478C21-6802-4C8D-BE17-DECBB33FA478}" type="presOf" srcId="{6DE5CCA2-AD48-42DE-9A94-E359F5DC2511}" destId="{8E7E9FCD-C4BF-402E-A250-0CB96CEA39C1}" srcOrd="1" destOrd="0" presId="urn:microsoft.com/office/officeart/2005/8/layout/orgChart1"/>
    <dgm:cxn modelId="{A65FB021-85DD-49C9-9EAA-F9B123A01230}" type="presOf" srcId="{6DE5CCA2-AD48-42DE-9A94-E359F5DC2511}" destId="{EDB3C612-63CE-46AC-A102-B2552AB28202}" srcOrd="0" destOrd="0" presId="urn:microsoft.com/office/officeart/2005/8/layout/orgChart1"/>
    <dgm:cxn modelId="{144AA322-851F-40A7-BB7C-971423D4791E}" srcId="{5483B523-6D1D-49E1-A350-6122058DD102}" destId="{71BD7F64-085E-4CD7-B9C3-0413F30D6F37}" srcOrd="0" destOrd="0" parTransId="{2AF88F6C-1DD7-4D3F-9D65-AC704E9A63C6}" sibTransId="{8E5B13D9-0184-4E9A-A427-61E8D3949CF1}"/>
    <dgm:cxn modelId="{2B17A426-3C26-4FEC-A8B2-9BD6D1472042}" srcId="{6DE5CCA2-AD48-42DE-9A94-E359F5DC2511}" destId="{72B95F2D-12C6-4112-9D67-846AB281EB3A}" srcOrd="0" destOrd="0" parTransId="{BCFA83A2-D3A6-4729-9E14-1F70135B9A0E}" sibTransId="{91A05F41-6DCE-4873-8788-1A48BBC1C510}"/>
    <dgm:cxn modelId="{D49DE129-4D35-4211-9825-C76E1B2EB7C9}" type="presOf" srcId="{BA7A90AA-CE2D-4DD2-BB59-0601334A7136}" destId="{56FF4E28-2322-4C5C-9E05-AF6F3A996063}" srcOrd="1" destOrd="0" presId="urn:microsoft.com/office/officeart/2005/8/layout/orgChart1"/>
    <dgm:cxn modelId="{3BB8262B-83A0-4D86-9822-CC71C31B23AB}" srcId="{2104823F-D021-4F44-A3BF-F2ED7889FAA5}" destId="{FCF90826-0E4D-4827-9DC4-C333C36200FF}" srcOrd="0" destOrd="0" parTransId="{515ECF54-27DB-4CD5-84F1-AD5DCB07E3F1}" sibTransId="{F56698B1-C2E0-4C27-8C83-8502DDA43EB3}"/>
    <dgm:cxn modelId="{657BC130-3F9B-4943-B771-96049A43FDEC}" type="presOf" srcId="{BCFA83A2-D3A6-4729-9E14-1F70135B9A0E}" destId="{502FFF69-5907-4E8D-BC42-9F3E4AFDF1D1}" srcOrd="0" destOrd="0" presId="urn:microsoft.com/office/officeart/2005/8/layout/orgChart1"/>
    <dgm:cxn modelId="{BCEBAA32-254C-477A-B533-B9BB52CE0D9A}" srcId="{72B95F2D-12C6-4112-9D67-846AB281EB3A}" destId="{27B9171D-306A-457B-8D08-FAF5996FC4D8}" srcOrd="0" destOrd="0" parTransId="{BF52D4AB-1039-4099-BB4B-C66BB0087DEE}" sibTransId="{C048E0F4-4182-465D-8EA1-562F169A8461}"/>
    <dgm:cxn modelId="{6B5E9F5F-242E-4C69-B553-E564E24CFF05}" type="presOf" srcId="{7A8A23A1-3F7B-48A5-8DAD-04177CCEAD6D}" destId="{ED78C09F-8A5E-48AD-B0DF-74B0ABE030B9}" srcOrd="1" destOrd="0" presId="urn:microsoft.com/office/officeart/2005/8/layout/orgChart1"/>
    <dgm:cxn modelId="{8D509962-3C18-4D15-943A-DBF9BAECFD89}" type="presOf" srcId="{5B9C792B-52E9-4323-B33B-0E8F9860392E}" destId="{0B1B76EA-B519-4939-9820-7F8690BCA634}" srcOrd="0" destOrd="0" presId="urn:microsoft.com/office/officeart/2005/8/layout/orgChart1"/>
    <dgm:cxn modelId="{1F6E6843-5BCE-4F46-9E39-888713F564A3}" type="presOf" srcId="{2104823F-D021-4F44-A3BF-F2ED7889FAA5}" destId="{EB109B33-8A84-4664-A676-277451CDE916}" srcOrd="1" destOrd="0" presId="urn:microsoft.com/office/officeart/2005/8/layout/orgChart1"/>
    <dgm:cxn modelId="{40789466-6E6E-4F64-8AAC-73730582EDA2}" type="presOf" srcId="{508E6E92-1A39-42D7-B2DC-34B37F2079C5}" destId="{C563E954-56F8-4133-93CB-B52ED2CE155B}" srcOrd="0" destOrd="0" presId="urn:microsoft.com/office/officeart/2005/8/layout/orgChart1"/>
    <dgm:cxn modelId="{14C4666C-980A-468F-B8F3-88CC90CA7611}" type="presOf" srcId="{9AC9E9A5-3CDA-4236-AA94-BC6CE53E784E}" destId="{5F283E88-AED1-4F23-9ED3-8366C66D0D9E}" srcOrd="0" destOrd="0" presId="urn:microsoft.com/office/officeart/2005/8/layout/orgChart1"/>
    <dgm:cxn modelId="{B422376F-F8CF-4EE9-88C6-19297CF5BC87}" type="presOf" srcId="{7A8A23A1-3F7B-48A5-8DAD-04177CCEAD6D}" destId="{95DA3053-820B-4D24-A604-CF121D456C4B}" srcOrd="0" destOrd="0" presId="urn:microsoft.com/office/officeart/2005/8/layout/orgChart1"/>
    <dgm:cxn modelId="{481DAB70-5028-4D0C-A066-1CD53B0460C5}" type="presOf" srcId="{AFFA11E5-ED30-493B-8052-891AE44ACF7B}" destId="{C14DF11A-E6E2-4828-8D7A-9B2071F4397C}" srcOrd="0" destOrd="0" presId="urn:microsoft.com/office/officeart/2005/8/layout/orgChart1"/>
    <dgm:cxn modelId="{F57FB772-A113-47D1-A522-E07D928C8057}" type="presOf" srcId="{847E2029-52CA-4FFB-BB4E-80B1F140C528}" destId="{5F0D23DC-374C-49BE-A893-5557E3EBFD52}" srcOrd="0" destOrd="0" presId="urn:microsoft.com/office/officeart/2005/8/layout/orgChart1"/>
    <dgm:cxn modelId="{57A7CE74-6D32-423D-B9EF-1B156A2A819E}" srcId="{27B9171D-306A-457B-8D08-FAF5996FC4D8}" destId="{9AC9E9A5-3CDA-4236-AA94-BC6CE53E784E}" srcOrd="0" destOrd="0" parTransId="{20C97729-7A73-4D99-BAD4-3CD6DFE83681}" sibTransId="{C4990482-6935-43B6-AF06-C01F3C7D3203}"/>
    <dgm:cxn modelId="{6C6EDA54-71B9-4F09-97DC-5EF2FE49F239}" type="presOf" srcId="{71BD7F64-085E-4CD7-B9C3-0413F30D6F37}" destId="{5ACB1B9D-F5D1-4D21-947A-5BADAC8CD6C8}" srcOrd="0" destOrd="0" presId="urn:microsoft.com/office/officeart/2005/8/layout/orgChart1"/>
    <dgm:cxn modelId="{016AB878-2379-4514-AD22-357EE009AAC1}" type="presOf" srcId="{62B140D0-DAB7-41C6-9CF9-936870D9C9D2}" destId="{880B09B2-25FD-47B1-919C-AF064A6F7532}" srcOrd="0" destOrd="0" presId="urn:microsoft.com/office/officeart/2005/8/layout/orgChart1"/>
    <dgm:cxn modelId="{2F47607C-2F05-4617-AB79-3A4E3D02C581}" type="presOf" srcId="{27B9171D-306A-457B-8D08-FAF5996FC4D8}" destId="{F10D28AF-9E2E-4710-9F1F-3AAA58829A2F}" srcOrd="1" destOrd="0" presId="urn:microsoft.com/office/officeart/2005/8/layout/orgChart1"/>
    <dgm:cxn modelId="{EFAC477D-8C40-453C-8DB8-F7F1B712559D}" type="presOf" srcId="{2C9800B1-8201-4C18-B88D-8E32C7B121D0}" destId="{F6E158FF-2826-40E2-90B1-9CB3D3508BD5}" srcOrd="0" destOrd="0" presId="urn:microsoft.com/office/officeart/2005/8/layout/orgChart1"/>
    <dgm:cxn modelId="{3E5CBB8B-B5CE-4962-A56E-932F887F9F61}" type="presOf" srcId="{2104823F-D021-4F44-A3BF-F2ED7889FAA5}" destId="{DF5AE77E-D299-4490-A3A9-1A340A83913D}" srcOrd="0" destOrd="0" presId="urn:microsoft.com/office/officeart/2005/8/layout/orgChart1"/>
    <dgm:cxn modelId="{F12DF38B-572F-4210-BF9A-66655123C3F0}" type="presOf" srcId="{FA633F5B-FD39-4EC0-8023-D81A4A4974DB}" destId="{762B04D1-6EE8-4F24-88F5-D19075A536F9}" srcOrd="1" destOrd="0" presId="urn:microsoft.com/office/officeart/2005/8/layout/orgChart1"/>
    <dgm:cxn modelId="{068E3F8C-C32D-43A4-9BB6-D28BFBC39FBD}" type="presOf" srcId="{5B9C792B-52E9-4323-B33B-0E8F9860392E}" destId="{82451535-2256-4CC5-BCC0-8788C976E290}" srcOrd="1" destOrd="0" presId="urn:microsoft.com/office/officeart/2005/8/layout/orgChart1"/>
    <dgm:cxn modelId="{EED1B98D-1FA9-43EE-8CC3-EF4C107BA4AB}" type="presOf" srcId="{051F2DA7-2A39-45BA-9414-02B023DCCA6C}" destId="{751AD467-617A-452E-A3FC-DD4C0C9BD079}" srcOrd="1" destOrd="0" presId="urn:microsoft.com/office/officeart/2005/8/layout/orgChart1"/>
    <dgm:cxn modelId="{5488758F-A9C9-4ABF-A344-06876B1615DD}" srcId="{BA7A90AA-CE2D-4DD2-BB59-0601334A7136}" destId="{6DE5CCA2-AD48-42DE-9A94-E359F5DC2511}" srcOrd="0" destOrd="0" parTransId="{847E2029-52CA-4FFB-BB4E-80B1F140C528}" sibTransId="{0E72C9F0-A2E3-4473-B2A7-D94D2B87AE63}"/>
    <dgm:cxn modelId="{2FE99698-B407-44C1-AE04-250706C7D125}" srcId="{FA633F5B-FD39-4EC0-8023-D81A4A4974DB}" destId="{051F2DA7-2A39-45BA-9414-02B023DCCA6C}" srcOrd="0" destOrd="0" parTransId="{7426CAE4-E5BA-4A82-B79B-4BE59941F84E}" sibTransId="{CF3DBCF5-B280-4A24-BBCC-11CADF608560}"/>
    <dgm:cxn modelId="{113BB3A2-AE9A-4EE0-9127-8FFD7E12ABE7}" type="presOf" srcId="{051F2DA7-2A39-45BA-9414-02B023DCCA6C}" destId="{80749257-C8AB-44EE-850C-CFFCDAC936A1}" srcOrd="0" destOrd="0" presId="urn:microsoft.com/office/officeart/2005/8/layout/orgChart1"/>
    <dgm:cxn modelId="{61EF6BA5-3115-41F4-AEC1-69222AF429E8}" type="presOf" srcId="{72B95F2D-12C6-4112-9D67-846AB281EB3A}" destId="{B372E9DD-F168-4158-9A84-48DACF238602}" srcOrd="0" destOrd="0" presId="urn:microsoft.com/office/officeart/2005/8/layout/orgChart1"/>
    <dgm:cxn modelId="{CBA66EA8-466D-4950-82E1-FC3AAF78F63D}" srcId="{5483B523-6D1D-49E1-A350-6122058DD102}" destId="{BA7A90AA-CE2D-4DD2-BB59-0601334A7136}" srcOrd="1" destOrd="0" parTransId="{62B140D0-DAB7-41C6-9CF9-936870D9C9D2}" sibTransId="{AAD85312-77AB-49A3-9CED-51A881114A55}"/>
    <dgm:cxn modelId="{379674AA-9EE3-4A5A-A89B-B131F7BFD967}" type="presOf" srcId="{72B95F2D-12C6-4112-9D67-846AB281EB3A}" destId="{2AE0E32F-98B1-436E-A9C2-A204638E062D}" srcOrd="1" destOrd="0" presId="urn:microsoft.com/office/officeart/2005/8/layout/orgChart1"/>
    <dgm:cxn modelId="{9FE22AAE-F6A6-4F9B-8422-C5C0EDE3C6E9}" type="presOf" srcId="{9F776FDB-BBF5-4864-9882-B03D56A5053B}" destId="{FA0832C0-9187-4B03-A8DF-C8E1C07F3965}" srcOrd="0" destOrd="0" presId="urn:microsoft.com/office/officeart/2005/8/layout/orgChart1"/>
    <dgm:cxn modelId="{28AE71B1-68C0-4DEF-9CF8-3CEEF25D82D3}" type="presOf" srcId="{BD6441E4-6C4F-4B04-A98E-BBFF06C0B13B}" destId="{7BECDEFF-94FF-4C28-98C7-F74BC48D6598}" srcOrd="0" destOrd="0" presId="urn:microsoft.com/office/officeart/2005/8/layout/orgChart1"/>
    <dgm:cxn modelId="{7216FDB9-0A12-433F-BD38-9085D227669A}" type="presOf" srcId="{5483B523-6D1D-49E1-A350-6122058DD102}" destId="{A551134F-B98F-43D8-902F-D78B8222E2B8}" srcOrd="1" destOrd="0" presId="urn:microsoft.com/office/officeart/2005/8/layout/orgChart1"/>
    <dgm:cxn modelId="{BB6C47C0-2E3F-4350-AAF6-786D992E45FF}" type="presOf" srcId="{515ECF54-27DB-4CD5-84F1-AD5DCB07E3F1}" destId="{2DCCA25F-9CA4-499F-B8AB-48216DEBC115}" srcOrd="0" destOrd="0" presId="urn:microsoft.com/office/officeart/2005/8/layout/orgChart1"/>
    <dgm:cxn modelId="{8C047CCA-9903-47B3-8609-8688F42A1FB1}" srcId="{5483B523-6D1D-49E1-A350-6122058DD102}" destId="{2104823F-D021-4F44-A3BF-F2ED7889FAA5}" srcOrd="2" destOrd="0" parTransId="{9F776FDB-BBF5-4864-9882-B03D56A5053B}" sibTransId="{18421FA9-86CB-47F5-90CA-0B900B5BD581}"/>
    <dgm:cxn modelId="{7CD8FDCE-DF63-4558-895D-6D81F962BF4D}" type="presOf" srcId="{5483B523-6D1D-49E1-A350-6122058DD102}" destId="{F03ED020-3B4E-4641-847C-F26804209EB2}" srcOrd="0" destOrd="0" presId="urn:microsoft.com/office/officeart/2005/8/layout/orgChart1"/>
    <dgm:cxn modelId="{B7FE5CCF-05F2-4E81-B7CC-77AA89E87932}" type="presOf" srcId="{71BD7F64-085E-4CD7-B9C3-0413F30D6F37}" destId="{C6316B1F-A37A-4E8B-9692-D9EE7F448D89}" srcOrd="1" destOrd="0" presId="urn:microsoft.com/office/officeart/2005/8/layout/orgChart1"/>
    <dgm:cxn modelId="{721FAED6-8F55-424B-9626-AA88D05CFB46}" type="presOf" srcId="{2AF88F6C-1DD7-4D3F-9D65-AC704E9A63C6}" destId="{903B9E08-02E5-4A1F-9AE9-3D8C125F0660}" srcOrd="0" destOrd="0" presId="urn:microsoft.com/office/officeart/2005/8/layout/orgChart1"/>
    <dgm:cxn modelId="{4AA8B9D9-27D7-4C99-B02A-CC5437F35AEF}" type="presOf" srcId="{F0DE825F-22D3-4BA6-B6F1-19E802CE12B4}" destId="{1CBDCCAC-9586-4F12-88F2-AB82FE3BD0E3}" srcOrd="0" destOrd="0" presId="urn:microsoft.com/office/officeart/2005/8/layout/orgChart1"/>
    <dgm:cxn modelId="{218C88DD-9CEA-4C0F-91BF-B505D6D4301E}" type="presOf" srcId="{9AC9E9A5-3CDA-4236-AA94-BC6CE53E784E}" destId="{9DA02788-7A4E-4D71-BE0A-0D2955644B08}" srcOrd="1" destOrd="0" presId="urn:microsoft.com/office/officeart/2005/8/layout/orgChart1"/>
    <dgm:cxn modelId="{CC6B0ADF-10F5-4E59-91F6-168352E7BAC8}" type="presOf" srcId="{FCF90826-0E4D-4827-9DC4-C333C36200FF}" destId="{70AC0F1D-C56A-44D0-B56F-F31A9FE1E8E7}" srcOrd="1" destOrd="0" presId="urn:microsoft.com/office/officeart/2005/8/layout/orgChart1"/>
    <dgm:cxn modelId="{3489A4E4-6437-4327-AF8F-7363F6B03389}" type="presOf" srcId="{27B9171D-306A-457B-8D08-FAF5996FC4D8}" destId="{3C251908-0CFF-4FB4-B109-E88F18EB973A}" srcOrd="0" destOrd="0" presId="urn:microsoft.com/office/officeart/2005/8/layout/orgChart1"/>
    <dgm:cxn modelId="{FB1694E8-A044-4B84-83F1-EA23900D30C8}" type="presOf" srcId="{BA7A90AA-CE2D-4DD2-BB59-0601334A7136}" destId="{AC890607-3A08-4B0B-9151-48D67FDF2643}" srcOrd="0" destOrd="0" presId="urn:microsoft.com/office/officeart/2005/8/layout/orgChart1"/>
    <dgm:cxn modelId="{A3A97FEA-7F58-4F8A-951C-8E328CB0AFA5}" type="presOf" srcId="{FA633F5B-FD39-4EC0-8023-D81A4A4974DB}" destId="{F8FF7134-F784-4850-B1F0-978669E35216}" srcOrd="0" destOrd="0" presId="urn:microsoft.com/office/officeart/2005/8/layout/orgChart1"/>
    <dgm:cxn modelId="{7D150DEF-9236-4637-B87A-0DC207E49D7A}" srcId="{AFFA11E5-ED30-493B-8052-891AE44ACF7B}" destId="{7A8A23A1-3F7B-48A5-8DAD-04177CCEAD6D}" srcOrd="0" destOrd="0" parTransId="{8203B668-A75A-4BF9-8920-857D50D6F046}" sibTransId="{261259BC-AD41-42E2-9E51-96E1A0FBC21A}"/>
    <dgm:cxn modelId="{598E56EF-3426-4940-9C8C-735983618675}" type="presOf" srcId="{BF52D4AB-1039-4099-BB4B-C66BB0087DEE}" destId="{1D97795C-7775-4D4F-A65C-9CCCDDA18A98}" srcOrd="0" destOrd="0" presId="urn:microsoft.com/office/officeart/2005/8/layout/orgChart1"/>
    <dgm:cxn modelId="{E25133F1-00B9-4847-9306-0D0C42840F82}" srcId="{6DE5CCA2-AD48-42DE-9A94-E359F5DC2511}" destId="{AFFA11E5-ED30-493B-8052-891AE44ACF7B}" srcOrd="1" destOrd="0" parTransId="{2C9800B1-8201-4C18-B88D-8E32C7B121D0}" sibTransId="{AF5BA373-A07C-4D38-8097-4DA8CDBEB314}"/>
    <dgm:cxn modelId="{CF4122F6-A745-459B-8956-758F2D9810B4}" type="presOf" srcId="{8203B668-A75A-4BF9-8920-857D50D6F046}" destId="{00B9F778-B519-4D55-9D4C-4C810EC87E99}" srcOrd="0" destOrd="0" presId="urn:microsoft.com/office/officeart/2005/8/layout/orgChart1"/>
    <dgm:cxn modelId="{B01E8CF7-9A18-4342-B57D-7B8ED9F6153C}" srcId="{71BD7F64-085E-4CD7-B9C3-0413F30D6F37}" destId="{5B9C792B-52E9-4323-B33B-0E8F9860392E}" srcOrd="0" destOrd="0" parTransId="{508E6E92-1A39-42D7-B2DC-34B37F2079C5}" sibTransId="{824B44DE-51CC-4340-8F47-2C028E4D7649}"/>
    <dgm:cxn modelId="{16C281FA-DDE6-4BD9-828C-FE0847F5611A}" type="presOf" srcId="{20C97729-7A73-4D99-BAD4-3CD6DFE83681}" destId="{41B8453B-6654-46D3-BC31-75D74487A630}" srcOrd="0" destOrd="0" presId="urn:microsoft.com/office/officeart/2005/8/layout/orgChart1"/>
    <dgm:cxn modelId="{BD047B6B-6C1D-4AFB-8BCE-BCE45301F2E3}" type="presParOf" srcId="{7BECDEFF-94FF-4C28-98C7-F74BC48D6598}" destId="{335B5C4F-C102-4A84-AF49-F066771793C8}" srcOrd="0" destOrd="0" presId="urn:microsoft.com/office/officeart/2005/8/layout/orgChart1"/>
    <dgm:cxn modelId="{662CA15B-F1A7-4F7E-8A9D-309A020EDB1D}" type="presParOf" srcId="{335B5C4F-C102-4A84-AF49-F066771793C8}" destId="{29148696-126D-404A-ADF1-96C1C0BB931D}" srcOrd="0" destOrd="0" presId="urn:microsoft.com/office/officeart/2005/8/layout/orgChart1"/>
    <dgm:cxn modelId="{090F355C-D4BE-442E-AFF1-B7FB9D6EFB97}" type="presParOf" srcId="{29148696-126D-404A-ADF1-96C1C0BB931D}" destId="{F03ED020-3B4E-4641-847C-F26804209EB2}" srcOrd="0" destOrd="0" presId="urn:microsoft.com/office/officeart/2005/8/layout/orgChart1"/>
    <dgm:cxn modelId="{D2D2EBAB-50D8-479B-9B5B-350BF57AC5A7}" type="presParOf" srcId="{29148696-126D-404A-ADF1-96C1C0BB931D}" destId="{A551134F-B98F-43D8-902F-D78B8222E2B8}" srcOrd="1" destOrd="0" presId="urn:microsoft.com/office/officeart/2005/8/layout/orgChart1"/>
    <dgm:cxn modelId="{183F29D6-948F-4958-A164-4DA4B176E21D}" type="presParOf" srcId="{335B5C4F-C102-4A84-AF49-F066771793C8}" destId="{71E84D85-4134-4FD8-BC58-3C243D733C9E}" srcOrd="1" destOrd="0" presId="urn:microsoft.com/office/officeart/2005/8/layout/orgChart1"/>
    <dgm:cxn modelId="{FB16F469-0481-4B42-AD49-FAFCA1F75027}" type="presParOf" srcId="{71E84D85-4134-4FD8-BC58-3C243D733C9E}" destId="{903B9E08-02E5-4A1F-9AE9-3D8C125F0660}" srcOrd="0" destOrd="0" presId="urn:microsoft.com/office/officeart/2005/8/layout/orgChart1"/>
    <dgm:cxn modelId="{F2EF2187-758C-4C69-BE5A-129469044CDD}" type="presParOf" srcId="{71E84D85-4134-4FD8-BC58-3C243D733C9E}" destId="{43B616F8-8565-4AFA-A514-BC9A4849A252}" srcOrd="1" destOrd="0" presId="urn:microsoft.com/office/officeart/2005/8/layout/orgChart1"/>
    <dgm:cxn modelId="{8BCDFDBF-5881-4D80-A4D6-DBB1E2D20EB9}" type="presParOf" srcId="{43B616F8-8565-4AFA-A514-BC9A4849A252}" destId="{CDD11DE8-E9F2-4462-BD9D-B1497889561E}" srcOrd="0" destOrd="0" presId="urn:microsoft.com/office/officeart/2005/8/layout/orgChart1"/>
    <dgm:cxn modelId="{CF7FE645-F545-46C5-A991-0FF8D9A408AC}" type="presParOf" srcId="{CDD11DE8-E9F2-4462-BD9D-B1497889561E}" destId="{5ACB1B9D-F5D1-4D21-947A-5BADAC8CD6C8}" srcOrd="0" destOrd="0" presId="urn:microsoft.com/office/officeart/2005/8/layout/orgChart1"/>
    <dgm:cxn modelId="{9FF9B658-FA43-4C85-8164-C18725906C4A}" type="presParOf" srcId="{CDD11DE8-E9F2-4462-BD9D-B1497889561E}" destId="{C6316B1F-A37A-4E8B-9692-D9EE7F448D89}" srcOrd="1" destOrd="0" presId="urn:microsoft.com/office/officeart/2005/8/layout/orgChart1"/>
    <dgm:cxn modelId="{41D072F4-C07E-4575-8C2E-FDF9AB83A73B}" type="presParOf" srcId="{43B616F8-8565-4AFA-A514-BC9A4849A252}" destId="{B08BE60D-BB02-414A-8523-83BB1EFCEEA9}" srcOrd="1" destOrd="0" presId="urn:microsoft.com/office/officeart/2005/8/layout/orgChart1"/>
    <dgm:cxn modelId="{51D885F4-2332-43B4-A11B-1C78ECE0E991}" type="presParOf" srcId="{B08BE60D-BB02-414A-8523-83BB1EFCEEA9}" destId="{C563E954-56F8-4133-93CB-B52ED2CE155B}" srcOrd="0" destOrd="0" presId="urn:microsoft.com/office/officeart/2005/8/layout/orgChart1"/>
    <dgm:cxn modelId="{DBA5BFDF-FACF-4E79-9E5C-679210A92A4F}" type="presParOf" srcId="{B08BE60D-BB02-414A-8523-83BB1EFCEEA9}" destId="{09C2D6A0-7E3A-4EA7-A4C7-C9759857C1D7}" srcOrd="1" destOrd="0" presId="urn:microsoft.com/office/officeart/2005/8/layout/orgChart1"/>
    <dgm:cxn modelId="{CA9E3620-DB51-4C52-AF8F-DB0A35F5A764}" type="presParOf" srcId="{09C2D6A0-7E3A-4EA7-A4C7-C9759857C1D7}" destId="{7F6263B6-6265-4177-B123-6D32D8DB96C7}" srcOrd="0" destOrd="0" presId="urn:microsoft.com/office/officeart/2005/8/layout/orgChart1"/>
    <dgm:cxn modelId="{9BE9E852-11D7-4B9D-9C63-BAD0DDC5879D}" type="presParOf" srcId="{7F6263B6-6265-4177-B123-6D32D8DB96C7}" destId="{0B1B76EA-B519-4939-9820-7F8690BCA634}" srcOrd="0" destOrd="0" presId="urn:microsoft.com/office/officeart/2005/8/layout/orgChart1"/>
    <dgm:cxn modelId="{EE1C18BA-7EB5-4318-A8E3-0AF5719983F8}" type="presParOf" srcId="{7F6263B6-6265-4177-B123-6D32D8DB96C7}" destId="{82451535-2256-4CC5-BCC0-8788C976E290}" srcOrd="1" destOrd="0" presId="urn:microsoft.com/office/officeart/2005/8/layout/orgChart1"/>
    <dgm:cxn modelId="{3325980D-A83C-4872-8CD1-85118EA08B3D}" type="presParOf" srcId="{09C2D6A0-7E3A-4EA7-A4C7-C9759857C1D7}" destId="{6C93366F-1C25-4763-8366-5B46E4ED00CB}" srcOrd="1" destOrd="0" presId="urn:microsoft.com/office/officeart/2005/8/layout/orgChart1"/>
    <dgm:cxn modelId="{13DD7E19-53D6-49A2-B884-BD1E52680DA4}" type="presParOf" srcId="{09C2D6A0-7E3A-4EA7-A4C7-C9759857C1D7}" destId="{D98CA761-23C7-4DCC-8524-DC847F576299}" srcOrd="2" destOrd="0" presId="urn:microsoft.com/office/officeart/2005/8/layout/orgChart1"/>
    <dgm:cxn modelId="{24C87789-1E7F-4091-9741-2CC02FF4626B}" type="presParOf" srcId="{43B616F8-8565-4AFA-A514-BC9A4849A252}" destId="{EC9C388F-F1E1-4642-A7FA-48F3544562CF}" srcOrd="2" destOrd="0" presId="urn:microsoft.com/office/officeart/2005/8/layout/orgChart1"/>
    <dgm:cxn modelId="{C957A9CD-473D-4653-B496-F349DCEE3BA1}" type="presParOf" srcId="{71E84D85-4134-4FD8-BC58-3C243D733C9E}" destId="{880B09B2-25FD-47B1-919C-AF064A6F7532}" srcOrd="2" destOrd="0" presId="urn:microsoft.com/office/officeart/2005/8/layout/orgChart1"/>
    <dgm:cxn modelId="{C9B8EBFB-4C9F-4190-B6B0-987863AB7C4B}" type="presParOf" srcId="{71E84D85-4134-4FD8-BC58-3C243D733C9E}" destId="{067FB5C2-7336-478D-9CB4-79621EBC63DE}" srcOrd="3" destOrd="0" presId="urn:microsoft.com/office/officeart/2005/8/layout/orgChart1"/>
    <dgm:cxn modelId="{C7A04993-EADF-46B9-AFD5-7E9FA01C1E5C}" type="presParOf" srcId="{067FB5C2-7336-478D-9CB4-79621EBC63DE}" destId="{64274A05-2B28-407C-93EB-0252B14DA500}" srcOrd="0" destOrd="0" presId="urn:microsoft.com/office/officeart/2005/8/layout/orgChart1"/>
    <dgm:cxn modelId="{63BB31F4-FF01-46A7-97D0-9F9850A3501E}" type="presParOf" srcId="{64274A05-2B28-407C-93EB-0252B14DA500}" destId="{AC890607-3A08-4B0B-9151-48D67FDF2643}" srcOrd="0" destOrd="0" presId="urn:microsoft.com/office/officeart/2005/8/layout/orgChart1"/>
    <dgm:cxn modelId="{E362AF61-EBE6-4F1D-833C-A9D1CE063989}" type="presParOf" srcId="{64274A05-2B28-407C-93EB-0252B14DA500}" destId="{56FF4E28-2322-4C5C-9E05-AF6F3A996063}" srcOrd="1" destOrd="0" presId="urn:microsoft.com/office/officeart/2005/8/layout/orgChart1"/>
    <dgm:cxn modelId="{DEE26E4A-2B5D-491A-A796-1999BC48C311}" type="presParOf" srcId="{067FB5C2-7336-478D-9CB4-79621EBC63DE}" destId="{56AFEE4D-E72D-46EC-947A-E928193A113A}" srcOrd="1" destOrd="0" presId="urn:microsoft.com/office/officeart/2005/8/layout/orgChart1"/>
    <dgm:cxn modelId="{3C9253D3-9CC8-4B73-B756-11229B69A4EC}" type="presParOf" srcId="{56AFEE4D-E72D-46EC-947A-E928193A113A}" destId="{5F0D23DC-374C-49BE-A893-5557E3EBFD52}" srcOrd="0" destOrd="0" presId="urn:microsoft.com/office/officeart/2005/8/layout/orgChart1"/>
    <dgm:cxn modelId="{B971135D-96F9-42A3-82AB-C0C024869AAC}" type="presParOf" srcId="{56AFEE4D-E72D-46EC-947A-E928193A113A}" destId="{8932BF34-B865-4C0F-8AAA-D679B807988F}" srcOrd="1" destOrd="0" presId="urn:microsoft.com/office/officeart/2005/8/layout/orgChart1"/>
    <dgm:cxn modelId="{9A0710C2-E9C8-42BE-BFED-06AFB1F12F81}" type="presParOf" srcId="{8932BF34-B865-4C0F-8AAA-D679B807988F}" destId="{627F93E2-DA44-42D3-9FCB-2DF7B70C2CBB}" srcOrd="0" destOrd="0" presId="urn:microsoft.com/office/officeart/2005/8/layout/orgChart1"/>
    <dgm:cxn modelId="{B4B59BF7-5713-4ECD-B8A6-AAAC7325B112}" type="presParOf" srcId="{627F93E2-DA44-42D3-9FCB-2DF7B70C2CBB}" destId="{EDB3C612-63CE-46AC-A102-B2552AB28202}" srcOrd="0" destOrd="0" presId="urn:microsoft.com/office/officeart/2005/8/layout/orgChart1"/>
    <dgm:cxn modelId="{C61E390B-AE4F-4C61-8248-603E250C334C}" type="presParOf" srcId="{627F93E2-DA44-42D3-9FCB-2DF7B70C2CBB}" destId="{8E7E9FCD-C4BF-402E-A250-0CB96CEA39C1}" srcOrd="1" destOrd="0" presId="urn:microsoft.com/office/officeart/2005/8/layout/orgChart1"/>
    <dgm:cxn modelId="{B3C06FA2-8F7F-4155-AA53-91F27ECCADED}" type="presParOf" srcId="{8932BF34-B865-4C0F-8AAA-D679B807988F}" destId="{77F316ED-873A-4A69-8BE7-4A6F0A115CE2}" srcOrd="1" destOrd="0" presId="urn:microsoft.com/office/officeart/2005/8/layout/orgChart1"/>
    <dgm:cxn modelId="{D3C6D506-0E54-435E-A760-1542D2DC955B}" type="presParOf" srcId="{77F316ED-873A-4A69-8BE7-4A6F0A115CE2}" destId="{F6E158FF-2826-40E2-90B1-9CB3D3508BD5}" srcOrd="0" destOrd="0" presId="urn:microsoft.com/office/officeart/2005/8/layout/orgChart1"/>
    <dgm:cxn modelId="{2E0CD4AD-93E0-4223-B714-77265C2881C3}" type="presParOf" srcId="{77F316ED-873A-4A69-8BE7-4A6F0A115CE2}" destId="{69054FEE-6A10-4CF9-8A19-B609AE708AED}" srcOrd="1" destOrd="0" presId="urn:microsoft.com/office/officeart/2005/8/layout/orgChart1"/>
    <dgm:cxn modelId="{10714325-18F8-4216-956F-3B0A09A1BB94}" type="presParOf" srcId="{69054FEE-6A10-4CF9-8A19-B609AE708AED}" destId="{74FD85D6-B3DF-4819-9B78-E3DA650C4B58}" srcOrd="0" destOrd="0" presId="urn:microsoft.com/office/officeart/2005/8/layout/orgChart1"/>
    <dgm:cxn modelId="{69256DCF-8E8D-4D8F-8E0A-2E879CFA85C5}" type="presParOf" srcId="{74FD85D6-B3DF-4819-9B78-E3DA650C4B58}" destId="{C14DF11A-E6E2-4828-8D7A-9B2071F4397C}" srcOrd="0" destOrd="0" presId="urn:microsoft.com/office/officeart/2005/8/layout/orgChart1"/>
    <dgm:cxn modelId="{22ACB537-2C47-4381-A09D-B4070EC89717}" type="presParOf" srcId="{74FD85D6-B3DF-4819-9B78-E3DA650C4B58}" destId="{5024002A-A7A8-4B0D-A4CA-7F357DB57076}" srcOrd="1" destOrd="0" presId="urn:microsoft.com/office/officeart/2005/8/layout/orgChart1"/>
    <dgm:cxn modelId="{C798CEFF-251C-458C-9148-A920AC5A8E0D}" type="presParOf" srcId="{69054FEE-6A10-4CF9-8A19-B609AE708AED}" destId="{C1FE1E53-9676-4160-9983-BBD5AA5E1539}" srcOrd="1" destOrd="0" presId="urn:microsoft.com/office/officeart/2005/8/layout/orgChart1"/>
    <dgm:cxn modelId="{04EB8A93-401B-4E4B-B862-887F95B2A285}" type="presParOf" srcId="{C1FE1E53-9676-4160-9983-BBD5AA5E1539}" destId="{00B9F778-B519-4D55-9D4C-4C810EC87E99}" srcOrd="0" destOrd="0" presId="urn:microsoft.com/office/officeart/2005/8/layout/orgChart1"/>
    <dgm:cxn modelId="{8ED36996-9EED-4DA0-B4F3-BD0A4B502106}" type="presParOf" srcId="{C1FE1E53-9676-4160-9983-BBD5AA5E1539}" destId="{2720F78E-CA01-4B0B-9C01-1FAC81C869D6}" srcOrd="1" destOrd="0" presId="urn:microsoft.com/office/officeart/2005/8/layout/orgChart1"/>
    <dgm:cxn modelId="{662333A1-EDCC-41BA-A9AE-669E69DE2443}" type="presParOf" srcId="{2720F78E-CA01-4B0B-9C01-1FAC81C869D6}" destId="{5C8BC15F-0C76-41FC-9344-AE84020F9CE8}" srcOrd="0" destOrd="0" presId="urn:microsoft.com/office/officeart/2005/8/layout/orgChart1"/>
    <dgm:cxn modelId="{098735A0-285A-43E2-9D16-5DD50CEA2530}" type="presParOf" srcId="{5C8BC15F-0C76-41FC-9344-AE84020F9CE8}" destId="{95DA3053-820B-4D24-A604-CF121D456C4B}" srcOrd="0" destOrd="0" presId="urn:microsoft.com/office/officeart/2005/8/layout/orgChart1"/>
    <dgm:cxn modelId="{8373F02F-3650-4601-A865-D9B85B212E07}" type="presParOf" srcId="{5C8BC15F-0C76-41FC-9344-AE84020F9CE8}" destId="{ED78C09F-8A5E-48AD-B0DF-74B0ABE030B9}" srcOrd="1" destOrd="0" presId="urn:microsoft.com/office/officeart/2005/8/layout/orgChart1"/>
    <dgm:cxn modelId="{D019DB6B-CC4A-4DDB-B68D-C5079AA0535D}" type="presParOf" srcId="{2720F78E-CA01-4B0B-9C01-1FAC81C869D6}" destId="{443B4252-580B-4287-93A0-F68AA2D31E2F}" srcOrd="1" destOrd="0" presId="urn:microsoft.com/office/officeart/2005/8/layout/orgChart1"/>
    <dgm:cxn modelId="{7A51CF9C-4462-41DE-8722-25C2AC509714}" type="presParOf" srcId="{2720F78E-CA01-4B0B-9C01-1FAC81C869D6}" destId="{745C9ED7-05F1-4021-BD62-DCB297339A00}" srcOrd="2" destOrd="0" presId="urn:microsoft.com/office/officeart/2005/8/layout/orgChart1"/>
    <dgm:cxn modelId="{E7E84052-568D-441F-A69E-6F0768FEB236}" type="presParOf" srcId="{69054FEE-6A10-4CF9-8A19-B609AE708AED}" destId="{8547802A-EDB5-43F1-A376-184C556097FC}" srcOrd="2" destOrd="0" presId="urn:microsoft.com/office/officeart/2005/8/layout/orgChart1"/>
    <dgm:cxn modelId="{B926FAEA-53D4-43D3-AF1F-71CCB9735F0E}" type="presParOf" srcId="{77F316ED-873A-4A69-8BE7-4A6F0A115CE2}" destId="{1CBDCCAC-9586-4F12-88F2-AB82FE3BD0E3}" srcOrd="2" destOrd="0" presId="urn:microsoft.com/office/officeart/2005/8/layout/orgChart1"/>
    <dgm:cxn modelId="{29D1C351-012D-4249-8DA0-56520412A710}" type="presParOf" srcId="{77F316ED-873A-4A69-8BE7-4A6F0A115CE2}" destId="{28E160AA-0347-4054-93B3-7DF676F6A8E7}" srcOrd="3" destOrd="0" presId="urn:microsoft.com/office/officeart/2005/8/layout/orgChart1"/>
    <dgm:cxn modelId="{679A631B-0A4C-4025-B7A5-7C04D0044207}" type="presParOf" srcId="{28E160AA-0347-4054-93B3-7DF676F6A8E7}" destId="{87C52DC8-91A2-42CB-A29B-1F5CDF36AE37}" srcOrd="0" destOrd="0" presId="urn:microsoft.com/office/officeart/2005/8/layout/orgChart1"/>
    <dgm:cxn modelId="{4214EEBB-8AF0-48F5-9ACA-74EEDCF5D907}" type="presParOf" srcId="{87C52DC8-91A2-42CB-A29B-1F5CDF36AE37}" destId="{F8FF7134-F784-4850-B1F0-978669E35216}" srcOrd="0" destOrd="0" presId="urn:microsoft.com/office/officeart/2005/8/layout/orgChart1"/>
    <dgm:cxn modelId="{0D7886DC-5ECC-42FD-A3F5-42912C960AC8}" type="presParOf" srcId="{87C52DC8-91A2-42CB-A29B-1F5CDF36AE37}" destId="{762B04D1-6EE8-4F24-88F5-D19075A536F9}" srcOrd="1" destOrd="0" presId="urn:microsoft.com/office/officeart/2005/8/layout/orgChart1"/>
    <dgm:cxn modelId="{6D14A1E9-3D26-49CC-9553-B4674F564EC5}" type="presParOf" srcId="{28E160AA-0347-4054-93B3-7DF676F6A8E7}" destId="{51CC3114-091C-420D-820B-D4F07CAF3417}" srcOrd="1" destOrd="0" presId="urn:microsoft.com/office/officeart/2005/8/layout/orgChart1"/>
    <dgm:cxn modelId="{5034A251-E12E-4811-B040-4FC47A028E45}" type="presParOf" srcId="{51CC3114-091C-420D-820B-D4F07CAF3417}" destId="{B7CD00B7-BFDC-4D3A-A2C1-BD4AA1F87440}" srcOrd="0" destOrd="0" presId="urn:microsoft.com/office/officeart/2005/8/layout/orgChart1"/>
    <dgm:cxn modelId="{03BE605F-6158-4A24-8F64-27B2F029127A}" type="presParOf" srcId="{51CC3114-091C-420D-820B-D4F07CAF3417}" destId="{DFA78A03-CC13-447A-9A9A-C69F3018D4BA}" srcOrd="1" destOrd="0" presId="urn:microsoft.com/office/officeart/2005/8/layout/orgChart1"/>
    <dgm:cxn modelId="{234A0DBB-B519-4D77-9605-ABEB766FE5F3}" type="presParOf" srcId="{DFA78A03-CC13-447A-9A9A-C69F3018D4BA}" destId="{DA44C386-C869-4C43-8D10-A80C061E6A4F}" srcOrd="0" destOrd="0" presId="urn:microsoft.com/office/officeart/2005/8/layout/orgChart1"/>
    <dgm:cxn modelId="{A9819CBD-1E2B-487A-B9CC-8DE99C192290}" type="presParOf" srcId="{DA44C386-C869-4C43-8D10-A80C061E6A4F}" destId="{80749257-C8AB-44EE-850C-CFFCDAC936A1}" srcOrd="0" destOrd="0" presId="urn:microsoft.com/office/officeart/2005/8/layout/orgChart1"/>
    <dgm:cxn modelId="{A10CDCDC-845D-4CF9-A911-4E9136CDE9F6}" type="presParOf" srcId="{DA44C386-C869-4C43-8D10-A80C061E6A4F}" destId="{751AD467-617A-452E-A3FC-DD4C0C9BD079}" srcOrd="1" destOrd="0" presId="urn:microsoft.com/office/officeart/2005/8/layout/orgChart1"/>
    <dgm:cxn modelId="{CCC5A9F7-C1D5-4729-BF08-F1F698D0B0FE}" type="presParOf" srcId="{DFA78A03-CC13-447A-9A9A-C69F3018D4BA}" destId="{62AEB609-F653-400B-A8C1-E92B194B8595}" srcOrd="1" destOrd="0" presId="urn:microsoft.com/office/officeart/2005/8/layout/orgChart1"/>
    <dgm:cxn modelId="{91165EAF-C8AD-41D0-9653-46B1BB72D4CA}" type="presParOf" srcId="{DFA78A03-CC13-447A-9A9A-C69F3018D4BA}" destId="{ACCE9177-F179-42EE-8B4B-937F43F6205C}" srcOrd="2" destOrd="0" presId="urn:microsoft.com/office/officeart/2005/8/layout/orgChart1"/>
    <dgm:cxn modelId="{DA478F3E-90B1-428D-A094-E11066155218}" type="presParOf" srcId="{28E160AA-0347-4054-93B3-7DF676F6A8E7}" destId="{F7500AB9-6AE8-4E44-BE4E-7C4F89C05E31}" srcOrd="2" destOrd="0" presId="urn:microsoft.com/office/officeart/2005/8/layout/orgChart1"/>
    <dgm:cxn modelId="{262D6961-491B-4B4F-9580-704987D380C8}" type="presParOf" srcId="{8932BF34-B865-4C0F-8AAA-D679B807988F}" destId="{D15A8547-03EE-40E3-B463-5CB00FAC3B5D}" srcOrd="2" destOrd="0" presId="urn:microsoft.com/office/officeart/2005/8/layout/orgChart1"/>
    <dgm:cxn modelId="{83DD2544-3A74-4784-BF20-2C84900BBF2E}" type="presParOf" srcId="{D15A8547-03EE-40E3-B463-5CB00FAC3B5D}" destId="{502FFF69-5907-4E8D-BC42-9F3E4AFDF1D1}" srcOrd="0" destOrd="0" presId="urn:microsoft.com/office/officeart/2005/8/layout/orgChart1"/>
    <dgm:cxn modelId="{228A1EF0-7A01-406E-A62C-7FAB160451F7}" type="presParOf" srcId="{D15A8547-03EE-40E3-B463-5CB00FAC3B5D}" destId="{99C087AF-5150-4FCB-8CFB-AAA243B64186}" srcOrd="1" destOrd="0" presId="urn:microsoft.com/office/officeart/2005/8/layout/orgChart1"/>
    <dgm:cxn modelId="{CD966F76-3DFC-4A06-BCBD-F1D7D737A9BB}" type="presParOf" srcId="{99C087AF-5150-4FCB-8CFB-AAA243B64186}" destId="{03FBC466-618D-4DD0-AE4A-7B0390351442}" srcOrd="0" destOrd="0" presId="urn:microsoft.com/office/officeart/2005/8/layout/orgChart1"/>
    <dgm:cxn modelId="{F667802F-6557-43B6-A189-EACFD1EA5DA3}" type="presParOf" srcId="{03FBC466-618D-4DD0-AE4A-7B0390351442}" destId="{B372E9DD-F168-4158-9A84-48DACF238602}" srcOrd="0" destOrd="0" presId="urn:microsoft.com/office/officeart/2005/8/layout/orgChart1"/>
    <dgm:cxn modelId="{CD5A0EC1-14AA-4B12-8B04-CE79DDE7812A}" type="presParOf" srcId="{03FBC466-618D-4DD0-AE4A-7B0390351442}" destId="{2AE0E32F-98B1-436E-A9C2-A204638E062D}" srcOrd="1" destOrd="0" presId="urn:microsoft.com/office/officeart/2005/8/layout/orgChart1"/>
    <dgm:cxn modelId="{AF20F34D-BC64-4895-B8E4-B1EC45A28978}" type="presParOf" srcId="{99C087AF-5150-4FCB-8CFB-AAA243B64186}" destId="{2F623E17-E10F-4EC9-9961-42175575618A}" srcOrd="1" destOrd="0" presId="urn:microsoft.com/office/officeart/2005/8/layout/orgChart1"/>
    <dgm:cxn modelId="{5172A435-B5C6-4B9D-BCA5-6B3968331778}" type="presParOf" srcId="{2F623E17-E10F-4EC9-9961-42175575618A}" destId="{1D97795C-7775-4D4F-A65C-9CCCDDA18A98}" srcOrd="0" destOrd="0" presId="urn:microsoft.com/office/officeart/2005/8/layout/orgChart1"/>
    <dgm:cxn modelId="{40EE6566-1F3B-4350-AE67-ABC350BC4BDA}" type="presParOf" srcId="{2F623E17-E10F-4EC9-9961-42175575618A}" destId="{27CFE465-C7F2-439C-9CA3-EC2CDE2C1DBE}" srcOrd="1" destOrd="0" presId="urn:microsoft.com/office/officeart/2005/8/layout/orgChart1"/>
    <dgm:cxn modelId="{BC2A782B-01D5-4D09-B4CC-9A4B07B87C6C}" type="presParOf" srcId="{27CFE465-C7F2-439C-9CA3-EC2CDE2C1DBE}" destId="{078DD3B8-5695-4241-B43D-04B1FDD30986}" srcOrd="0" destOrd="0" presId="urn:microsoft.com/office/officeart/2005/8/layout/orgChart1"/>
    <dgm:cxn modelId="{9A97D572-887C-4A8F-B121-D632055B0562}" type="presParOf" srcId="{078DD3B8-5695-4241-B43D-04B1FDD30986}" destId="{3C251908-0CFF-4FB4-B109-E88F18EB973A}" srcOrd="0" destOrd="0" presId="urn:microsoft.com/office/officeart/2005/8/layout/orgChart1"/>
    <dgm:cxn modelId="{3F8C8483-E90F-444F-A1CC-088F9443EF27}" type="presParOf" srcId="{078DD3B8-5695-4241-B43D-04B1FDD30986}" destId="{F10D28AF-9E2E-4710-9F1F-3AAA58829A2F}" srcOrd="1" destOrd="0" presId="urn:microsoft.com/office/officeart/2005/8/layout/orgChart1"/>
    <dgm:cxn modelId="{82A2255F-BA40-4940-9359-A46CAB3D2087}" type="presParOf" srcId="{27CFE465-C7F2-439C-9CA3-EC2CDE2C1DBE}" destId="{8DD96258-60ED-497B-9978-AC7E4B1FD89D}" srcOrd="1" destOrd="0" presId="urn:microsoft.com/office/officeart/2005/8/layout/orgChart1"/>
    <dgm:cxn modelId="{03BD91B6-53D3-4370-A2AE-DCC1061AA92D}" type="presParOf" srcId="{8DD96258-60ED-497B-9978-AC7E4B1FD89D}" destId="{41B8453B-6654-46D3-BC31-75D74487A630}" srcOrd="0" destOrd="0" presId="urn:microsoft.com/office/officeart/2005/8/layout/orgChart1"/>
    <dgm:cxn modelId="{36C982F4-6A44-42C3-B08F-1F9D41D5922E}" type="presParOf" srcId="{8DD96258-60ED-497B-9978-AC7E4B1FD89D}" destId="{F05DDF74-6B00-436F-9129-C55D8EFB2C57}" srcOrd="1" destOrd="0" presId="urn:microsoft.com/office/officeart/2005/8/layout/orgChart1"/>
    <dgm:cxn modelId="{98FB6CC2-DE7D-4ACB-84B0-858EC66E63E0}" type="presParOf" srcId="{F05DDF74-6B00-436F-9129-C55D8EFB2C57}" destId="{8BCD3D66-FA25-4BCF-BC63-7539C40C6F49}" srcOrd="0" destOrd="0" presId="urn:microsoft.com/office/officeart/2005/8/layout/orgChart1"/>
    <dgm:cxn modelId="{ABFC6218-2605-414D-8EAA-11F8C4E18A91}" type="presParOf" srcId="{8BCD3D66-FA25-4BCF-BC63-7539C40C6F49}" destId="{5F283E88-AED1-4F23-9ED3-8366C66D0D9E}" srcOrd="0" destOrd="0" presId="urn:microsoft.com/office/officeart/2005/8/layout/orgChart1"/>
    <dgm:cxn modelId="{5BEBBA37-3B8D-4556-8F7D-E62990E84857}" type="presParOf" srcId="{8BCD3D66-FA25-4BCF-BC63-7539C40C6F49}" destId="{9DA02788-7A4E-4D71-BE0A-0D2955644B08}" srcOrd="1" destOrd="0" presId="urn:microsoft.com/office/officeart/2005/8/layout/orgChart1"/>
    <dgm:cxn modelId="{33FF0F10-0E02-4EEC-8FE1-7B449B5409F4}" type="presParOf" srcId="{F05DDF74-6B00-436F-9129-C55D8EFB2C57}" destId="{64EA7ED9-889B-4D58-9289-24D852573897}" srcOrd="1" destOrd="0" presId="urn:microsoft.com/office/officeart/2005/8/layout/orgChart1"/>
    <dgm:cxn modelId="{898CB62E-68D6-44E7-8124-6BB06F3DEEFA}" type="presParOf" srcId="{F05DDF74-6B00-436F-9129-C55D8EFB2C57}" destId="{3AA6B0FA-990F-4C11-B0B3-0869F8B2C054}" srcOrd="2" destOrd="0" presId="urn:microsoft.com/office/officeart/2005/8/layout/orgChart1"/>
    <dgm:cxn modelId="{13D3409A-4525-487C-9ED6-A2D12E9C5F88}" type="presParOf" srcId="{27CFE465-C7F2-439C-9CA3-EC2CDE2C1DBE}" destId="{BE7A29E9-ACCE-49F1-8DBC-9CFB10E586C7}" srcOrd="2" destOrd="0" presId="urn:microsoft.com/office/officeart/2005/8/layout/orgChart1"/>
    <dgm:cxn modelId="{B26ACEBB-6355-41DE-BE0E-A97D0242A2CE}" type="presParOf" srcId="{99C087AF-5150-4FCB-8CFB-AAA243B64186}" destId="{46468DE9-D131-423A-9215-6C68906B377F}" srcOrd="2" destOrd="0" presId="urn:microsoft.com/office/officeart/2005/8/layout/orgChart1"/>
    <dgm:cxn modelId="{95738278-4CFD-4C5E-B74F-26EA5CA502B9}" type="presParOf" srcId="{067FB5C2-7336-478D-9CB4-79621EBC63DE}" destId="{B20A46B2-C4AE-4545-AB78-EA65DF03B2E7}" srcOrd="2" destOrd="0" presId="urn:microsoft.com/office/officeart/2005/8/layout/orgChart1"/>
    <dgm:cxn modelId="{762B1E55-9477-442C-A43C-DE6818AF4B74}" type="presParOf" srcId="{71E84D85-4134-4FD8-BC58-3C243D733C9E}" destId="{FA0832C0-9187-4B03-A8DF-C8E1C07F3965}" srcOrd="4" destOrd="0" presId="urn:microsoft.com/office/officeart/2005/8/layout/orgChart1"/>
    <dgm:cxn modelId="{420506C9-BD5E-4FD0-BBD1-AA1C99803A81}" type="presParOf" srcId="{71E84D85-4134-4FD8-BC58-3C243D733C9E}" destId="{E86B55C5-6C19-4245-9013-A39C91067388}" srcOrd="5" destOrd="0" presId="urn:microsoft.com/office/officeart/2005/8/layout/orgChart1"/>
    <dgm:cxn modelId="{615CD402-300C-4993-BDF9-9C286C1504C0}" type="presParOf" srcId="{E86B55C5-6C19-4245-9013-A39C91067388}" destId="{8674E063-7160-4067-BBAC-B5016ED5956C}" srcOrd="0" destOrd="0" presId="urn:microsoft.com/office/officeart/2005/8/layout/orgChart1"/>
    <dgm:cxn modelId="{8E739648-A23D-4409-91CC-8711CF1B65EB}" type="presParOf" srcId="{8674E063-7160-4067-BBAC-B5016ED5956C}" destId="{DF5AE77E-D299-4490-A3A9-1A340A83913D}" srcOrd="0" destOrd="0" presId="urn:microsoft.com/office/officeart/2005/8/layout/orgChart1"/>
    <dgm:cxn modelId="{D2AC7DE7-F9B4-4104-AC43-88A4C8FCBAC5}" type="presParOf" srcId="{8674E063-7160-4067-BBAC-B5016ED5956C}" destId="{EB109B33-8A84-4664-A676-277451CDE916}" srcOrd="1" destOrd="0" presId="urn:microsoft.com/office/officeart/2005/8/layout/orgChart1"/>
    <dgm:cxn modelId="{AA81389D-9766-44F5-9EDD-5B004469D3BE}" type="presParOf" srcId="{E86B55C5-6C19-4245-9013-A39C91067388}" destId="{29668042-F355-4FB8-BF8B-77AB8B6EF81D}" srcOrd="1" destOrd="0" presId="urn:microsoft.com/office/officeart/2005/8/layout/orgChart1"/>
    <dgm:cxn modelId="{09D62F27-49AE-4FBE-896D-20A24D94BEA2}" type="presParOf" srcId="{29668042-F355-4FB8-BF8B-77AB8B6EF81D}" destId="{2DCCA25F-9CA4-499F-B8AB-48216DEBC115}" srcOrd="0" destOrd="0" presId="urn:microsoft.com/office/officeart/2005/8/layout/orgChart1"/>
    <dgm:cxn modelId="{2AA55C8B-217E-405D-9ACA-39089207152E}" type="presParOf" srcId="{29668042-F355-4FB8-BF8B-77AB8B6EF81D}" destId="{C1862284-62D2-45FC-8EB7-6A4755FFA29C}" srcOrd="1" destOrd="0" presId="urn:microsoft.com/office/officeart/2005/8/layout/orgChart1"/>
    <dgm:cxn modelId="{934B9C7D-6DD9-4644-80BC-797653A6E6FE}" type="presParOf" srcId="{C1862284-62D2-45FC-8EB7-6A4755FFA29C}" destId="{501D9529-39C3-4FAC-B413-D4CAAD4CA039}" srcOrd="0" destOrd="0" presId="urn:microsoft.com/office/officeart/2005/8/layout/orgChart1"/>
    <dgm:cxn modelId="{64A2F3C1-53B2-4F62-82B6-7E70271D630F}" type="presParOf" srcId="{501D9529-39C3-4FAC-B413-D4CAAD4CA039}" destId="{79145E80-5CDF-4D74-AF27-158101E8760D}" srcOrd="0" destOrd="0" presId="urn:microsoft.com/office/officeart/2005/8/layout/orgChart1"/>
    <dgm:cxn modelId="{BD1860C7-0FB4-4E77-A58E-08A201384DC3}" type="presParOf" srcId="{501D9529-39C3-4FAC-B413-D4CAAD4CA039}" destId="{70AC0F1D-C56A-44D0-B56F-F31A9FE1E8E7}" srcOrd="1" destOrd="0" presId="urn:microsoft.com/office/officeart/2005/8/layout/orgChart1"/>
    <dgm:cxn modelId="{84BE1376-0E2C-4997-90EB-55A1F949560A}" type="presParOf" srcId="{C1862284-62D2-45FC-8EB7-6A4755FFA29C}" destId="{D1FEDD3C-00BA-435C-BD1C-088F41710B20}" srcOrd="1" destOrd="0" presId="urn:microsoft.com/office/officeart/2005/8/layout/orgChart1"/>
    <dgm:cxn modelId="{D0D6A7BC-121F-4A9B-BD91-C83C0FF7174E}" type="presParOf" srcId="{C1862284-62D2-45FC-8EB7-6A4755FFA29C}" destId="{A3897071-152F-4CB1-AAD5-E0D3A1F4AC48}" srcOrd="2" destOrd="0" presId="urn:microsoft.com/office/officeart/2005/8/layout/orgChart1"/>
    <dgm:cxn modelId="{FE547AB6-2B8C-4D84-9AFA-D3D3FC6C08FF}" type="presParOf" srcId="{E86B55C5-6C19-4245-9013-A39C91067388}" destId="{7389C6E0-625E-4FA2-BC6D-E028FD476D63}" srcOrd="2" destOrd="0" presId="urn:microsoft.com/office/officeart/2005/8/layout/orgChart1"/>
    <dgm:cxn modelId="{5184C6A7-E396-44F1-BC0B-E0C6A6407D60}" type="presParOf" srcId="{335B5C4F-C102-4A84-AF49-F066771793C8}" destId="{CB960E49-F5C3-493D-8C4B-A5A8CE6166F1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  <a:ext uri="{C62137D5-CB1D-491B-B009-E17868A290BF}">
      <dgm14:recolorImg xmlns:dgm14="http://schemas.microsoft.com/office/drawing/2010/diagram" val="1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DCCA25F-9CA4-499F-B8AB-48216DEBC115}">
      <dsp:nvSpPr>
        <dsp:cNvPr id="0" name=""/>
        <dsp:cNvSpPr/>
      </dsp:nvSpPr>
      <dsp:spPr>
        <a:xfrm>
          <a:off x="6932759" y="1778085"/>
          <a:ext cx="870338" cy="85632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56321"/>
              </a:lnTo>
              <a:lnTo>
                <a:pt x="870338" y="856321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A0832C0-9187-4B03-A8DF-C8E1C07F3965}">
      <dsp:nvSpPr>
        <dsp:cNvPr id="0" name=""/>
        <dsp:cNvSpPr/>
      </dsp:nvSpPr>
      <dsp:spPr>
        <a:xfrm>
          <a:off x="5109648" y="1152868"/>
          <a:ext cx="2721217" cy="22218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7553"/>
              </a:lnTo>
              <a:lnTo>
                <a:pt x="2721217" y="137553"/>
              </a:lnTo>
              <a:lnTo>
                <a:pt x="2721217" y="222189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1B8453B-6654-46D3-BC31-75D74487A630}">
      <dsp:nvSpPr>
        <dsp:cNvPr id="0" name=""/>
        <dsp:cNvSpPr/>
      </dsp:nvSpPr>
      <dsp:spPr>
        <a:xfrm>
          <a:off x="2309698" y="4817929"/>
          <a:ext cx="657288" cy="61908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19082"/>
              </a:lnTo>
              <a:lnTo>
                <a:pt x="657288" y="619082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D97795C-7775-4D4F-A65C-9CCCDDA18A98}">
      <dsp:nvSpPr>
        <dsp:cNvPr id="0" name=""/>
        <dsp:cNvSpPr/>
      </dsp:nvSpPr>
      <dsp:spPr>
        <a:xfrm>
          <a:off x="2599206" y="3981808"/>
          <a:ext cx="98878" cy="33344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48805"/>
              </a:lnTo>
              <a:lnTo>
                <a:pt x="98878" y="248805"/>
              </a:lnTo>
              <a:lnTo>
                <a:pt x="98878" y="33344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02FFF69-5907-4E8D-BC42-9F3E4AFDF1D1}">
      <dsp:nvSpPr>
        <dsp:cNvPr id="0" name=""/>
        <dsp:cNvSpPr/>
      </dsp:nvSpPr>
      <dsp:spPr>
        <a:xfrm>
          <a:off x="3085394" y="3291704"/>
          <a:ext cx="1018509" cy="418542"/>
        </a:xfrm>
        <a:custGeom>
          <a:avLst/>
          <a:gdLst/>
          <a:ahLst/>
          <a:cxnLst/>
          <a:rect l="0" t="0" r="0" b="0"/>
          <a:pathLst>
            <a:path>
              <a:moveTo>
                <a:pt x="1018509" y="0"/>
              </a:moveTo>
              <a:lnTo>
                <a:pt x="1018509" y="418542"/>
              </a:lnTo>
              <a:lnTo>
                <a:pt x="0" y="418542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7CD00B7-BFDC-4D3A-A2C1-BD4AA1F87440}">
      <dsp:nvSpPr>
        <dsp:cNvPr id="0" name=""/>
        <dsp:cNvSpPr/>
      </dsp:nvSpPr>
      <dsp:spPr>
        <a:xfrm>
          <a:off x="5224514" y="4366019"/>
          <a:ext cx="597129" cy="100959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09596"/>
              </a:lnTo>
              <a:lnTo>
                <a:pt x="597129" y="1009596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CBDCCAC-9586-4F12-88F2-AB82FE3BD0E3}">
      <dsp:nvSpPr>
        <dsp:cNvPr id="0" name=""/>
        <dsp:cNvSpPr/>
      </dsp:nvSpPr>
      <dsp:spPr>
        <a:xfrm>
          <a:off x="4103904" y="3291704"/>
          <a:ext cx="1574161" cy="52164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37006"/>
              </a:lnTo>
              <a:lnTo>
                <a:pt x="1574161" y="437006"/>
              </a:lnTo>
              <a:lnTo>
                <a:pt x="1574161" y="521642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0B9F778-B519-4D55-9D4C-4C810EC87E99}">
      <dsp:nvSpPr>
        <dsp:cNvPr id="0" name=""/>
        <dsp:cNvSpPr/>
      </dsp:nvSpPr>
      <dsp:spPr>
        <a:xfrm>
          <a:off x="3861727" y="4286332"/>
          <a:ext cx="118490" cy="115203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52034"/>
              </a:lnTo>
              <a:lnTo>
                <a:pt x="118490" y="1152034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6E158FF-2826-40E2-90B1-9CB3D3508BD5}">
      <dsp:nvSpPr>
        <dsp:cNvPr id="0" name=""/>
        <dsp:cNvSpPr/>
      </dsp:nvSpPr>
      <dsp:spPr>
        <a:xfrm>
          <a:off x="4103904" y="3291704"/>
          <a:ext cx="227638" cy="59160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06964"/>
              </a:lnTo>
              <a:lnTo>
                <a:pt x="227638" y="506964"/>
              </a:lnTo>
              <a:lnTo>
                <a:pt x="227638" y="59160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F0D23DC-374C-49BE-A893-5557E3EBFD52}">
      <dsp:nvSpPr>
        <dsp:cNvPr id="0" name=""/>
        <dsp:cNvSpPr/>
      </dsp:nvSpPr>
      <dsp:spPr>
        <a:xfrm>
          <a:off x="4002268" y="2595687"/>
          <a:ext cx="101635" cy="29298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08353"/>
              </a:lnTo>
              <a:lnTo>
                <a:pt x="101635" y="208353"/>
              </a:lnTo>
              <a:lnTo>
                <a:pt x="101635" y="292989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80B09B2-25FD-47B1-919C-AF064A6F7532}">
      <dsp:nvSpPr>
        <dsp:cNvPr id="0" name=""/>
        <dsp:cNvSpPr/>
      </dsp:nvSpPr>
      <dsp:spPr>
        <a:xfrm>
          <a:off x="4002268" y="1152868"/>
          <a:ext cx="1107380" cy="607922"/>
        </a:xfrm>
        <a:custGeom>
          <a:avLst/>
          <a:gdLst/>
          <a:ahLst/>
          <a:cxnLst/>
          <a:rect l="0" t="0" r="0" b="0"/>
          <a:pathLst>
            <a:path>
              <a:moveTo>
                <a:pt x="1107380" y="0"/>
              </a:moveTo>
              <a:lnTo>
                <a:pt x="1107380" y="523287"/>
              </a:lnTo>
              <a:lnTo>
                <a:pt x="0" y="523287"/>
              </a:lnTo>
              <a:lnTo>
                <a:pt x="0" y="607922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563E954-56F8-4133-93CB-B52ED2CE155B}">
      <dsp:nvSpPr>
        <dsp:cNvPr id="0" name=""/>
        <dsp:cNvSpPr/>
      </dsp:nvSpPr>
      <dsp:spPr>
        <a:xfrm>
          <a:off x="839453" y="2070248"/>
          <a:ext cx="548275" cy="96970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548275" y="969704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03B9E08-02E5-4A1F-9AE9-3D8C125F0660}">
      <dsp:nvSpPr>
        <dsp:cNvPr id="0" name=""/>
        <dsp:cNvSpPr/>
      </dsp:nvSpPr>
      <dsp:spPr>
        <a:xfrm>
          <a:off x="1325440" y="1107148"/>
          <a:ext cx="3784207" cy="91440"/>
        </a:xfrm>
        <a:custGeom>
          <a:avLst/>
          <a:gdLst/>
          <a:ahLst/>
          <a:cxnLst/>
          <a:rect l="0" t="0" r="0" b="0"/>
          <a:pathLst>
            <a:path>
              <a:moveTo>
                <a:pt x="3784207" y="45720"/>
              </a:moveTo>
              <a:lnTo>
                <a:pt x="0" y="45720"/>
              </a:lnTo>
              <a:lnTo>
                <a:pt x="0" y="116878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03ED020-3B4E-4641-847C-F26804209EB2}">
      <dsp:nvSpPr>
        <dsp:cNvPr id="0" name=""/>
        <dsp:cNvSpPr/>
      </dsp:nvSpPr>
      <dsp:spPr>
        <a:xfrm>
          <a:off x="3295189" y="132305"/>
          <a:ext cx="3628918" cy="1020562"/>
        </a:xfrm>
        <a:prstGeom prst="ellipse">
          <a:avLst/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2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900" kern="1200"/>
            <a:t>MAXIMAINSTANCIA CONSEJO DE CARRERA 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900" kern="1200"/>
            <a:t>CONFORMADO POR: DIRECTOR DE CARRERA PRESIDNTE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900" kern="1200"/>
            <a:t>REPRESENTACION DOCENTE 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900" kern="1200"/>
            <a:t>REPRESENTACION ESTUDIANTIL</a:t>
          </a:r>
        </a:p>
      </dsp:txBody>
      <dsp:txXfrm>
        <a:off x="3826632" y="281763"/>
        <a:ext cx="2566032" cy="721646"/>
      </dsp:txXfrm>
    </dsp:sp>
    <dsp:sp modelId="{5ACB1B9D-F5D1-4D21-947A-5BADAC8CD6C8}">
      <dsp:nvSpPr>
        <dsp:cNvPr id="0" name=""/>
        <dsp:cNvSpPr/>
      </dsp:nvSpPr>
      <dsp:spPr>
        <a:xfrm>
          <a:off x="717957" y="1224026"/>
          <a:ext cx="1214967" cy="846221"/>
        </a:xfrm>
        <a:prstGeom prst="ellipse">
          <a:avLst/>
        </a:prstGeom>
        <a:gradFill rotWithShape="0">
          <a:gsLst>
            <a:gs pos="0">
              <a:schemeClr val="accent4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4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4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700" kern="1200"/>
            <a:t>REPRESENTACION DEL PLANTEL DOCENTE</a:t>
          </a:r>
        </a:p>
      </dsp:txBody>
      <dsp:txXfrm>
        <a:off x="895885" y="1347952"/>
        <a:ext cx="859111" cy="598369"/>
      </dsp:txXfrm>
    </dsp:sp>
    <dsp:sp modelId="{0B1B76EA-B519-4939-9820-7F8690BCA634}">
      <dsp:nvSpPr>
        <dsp:cNvPr id="0" name=""/>
        <dsp:cNvSpPr/>
      </dsp:nvSpPr>
      <dsp:spPr>
        <a:xfrm>
          <a:off x="0" y="2570200"/>
          <a:ext cx="1387729" cy="939505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700" kern="1200"/>
            <a:t>PLANTEL DOCENTE</a:t>
          </a:r>
        </a:p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700" kern="1200"/>
            <a:t>DOCENTES</a:t>
          </a:r>
        </a:p>
      </dsp:txBody>
      <dsp:txXfrm>
        <a:off x="0" y="2570200"/>
        <a:ext cx="1387729" cy="939505"/>
      </dsp:txXfrm>
    </dsp:sp>
    <dsp:sp modelId="{AC890607-3A08-4B0B-9151-48D67FDF2643}">
      <dsp:nvSpPr>
        <dsp:cNvPr id="0" name=""/>
        <dsp:cNvSpPr/>
      </dsp:nvSpPr>
      <dsp:spPr>
        <a:xfrm>
          <a:off x="3252902" y="1760791"/>
          <a:ext cx="1498731" cy="834896"/>
        </a:xfrm>
        <a:prstGeom prst="ellipse">
          <a:avLst/>
        </a:prstGeom>
        <a:gradFill rotWithShape="0">
          <a:gsLst>
            <a:gs pos="0">
              <a:schemeClr val="accent4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4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4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700" kern="1200"/>
            <a:t>SEGUNDA INSTANCIA </a:t>
          </a:r>
        </a:p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700" kern="1200"/>
            <a:t>DIRECCION - JEFATURA DE CARRERA </a:t>
          </a:r>
        </a:p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700" kern="1200"/>
            <a:t>DIRIGIDA POR EL DIRECTOR FE LA CARRERA</a:t>
          </a:r>
        </a:p>
      </dsp:txBody>
      <dsp:txXfrm>
        <a:off x="3472386" y="1883059"/>
        <a:ext cx="1059763" cy="590360"/>
      </dsp:txXfrm>
    </dsp:sp>
    <dsp:sp modelId="{EDB3C612-63CE-46AC-A102-B2552AB28202}">
      <dsp:nvSpPr>
        <dsp:cNvPr id="0" name=""/>
        <dsp:cNvSpPr/>
      </dsp:nvSpPr>
      <dsp:spPr>
        <a:xfrm>
          <a:off x="3143754" y="2888676"/>
          <a:ext cx="1920298" cy="403027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700" kern="1200"/>
            <a:t>PERSONAL OPERATIVO DE APOYO</a:t>
          </a:r>
        </a:p>
      </dsp:txBody>
      <dsp:txXfrm>
        <a:off x="3143754" y="2888676"/>
        <a:ext cx="1920298" cy="403027"/>
      </dsp:txXfrm>
    </dsp:sp>
    <dsp:sp modelId="{C14DF11A-E6E2-4828-8D7A-9B2071F4397C}">
      <dsp:nvSpPr>
        <dsp:cNvPr id="0" name=""/>
        <dsp:cNvSpPr/>
      </dsp:nvSpPr>
      <dsp:spPr>
        <a:xfrm>
          <a:off x="3744274" y="3883304"/>
          <a:ext cx="1174535" cy="403027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700" kern="1200"/>
            <a:t>JEFE DE LABORATORIOS </a:t>
          </a:r>
        </a:p>
      </dsp:txBody>
      <dsp:txXfrm>
        <a:off x="3744274" y="3883304"/>
        <a:ext cx="1174535" cy="403027"/>
      </dsp:txXfrm>
    </dsp:sp>
    <dsp:sp modelId="{95DA3053-820B-4D24-A604-CF121D456C4B}">
      <dsp:nvSpPr>
        <dsp:cNvPr id="0" name=""/>
        <dsp:cNvSpPr/>
      </dsp:nvSpPr>
      <dsp:spPr>
        <a:xfrm>
          <a:off x="3980218" y="5236853"/>
          <a:ext cx="806055" cy="403027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700" kern="1200"/>
            <a:t>BECARIOS LABORANTES</a:t>
          </a:r>
        </a:p>
      </dsp:txBody>
      <dsp:txXfrm>
        <a:off x="3980218" y="5236853"/>
        <a:ext cx="806055" cy="403027"/>
      </dsp:txXfrm>
    </dsp:sp>
    <dsp:sp modelId="{F8FF7134-F784-4850-B1F0-978669E35216}">
      <dsp:nvSpPr>
        <dsp:cNvPr id="0" name=""/>
        <dsp:cNvSpPr/>
      </dsp:nvSpPr>
      <dsp:spPr>
        <a:xfrm>
          <a:off x="5111126" y="3813347"/>
          <a:ext cx="1133878" cy="552671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700" kern="1200"/>
            <a:t>PERSONAKL DE LIMPIEZA</a:t>
          </a:r>
        </a:p>
      </dsp:txBody>
      <dsp:txXfrm>
        <a:off x="5111126" y="3813347"/>
        <a:ext cx="1133878" cy="552671"/>
      </dsp:txXfrm>
    </dsp:sp>
    <dsp:sp modelId="{80749257-C8AB-44EE-850C-CFFCDAC936A1}">
      <dsp:nvSpPr>
        <dsp:cNvPr id="0" name=""/>
        <dsp:cNvSpPr/>
      </dsp:nvSpPr>
      <dsp:spPr>
        <a:xfrm>
          <a:off x="5821644" y="5174101"/>
          <a:ext cx="806055" cy="403027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700" kern="1200"/>
            <a:t>LABORATORIOS</a:t>
          </a:r>
        </a:p>
      </dsp:txBody>
      <dsp:txXfrm>
        <a:off x="5821644" y="5174101"/>
        <a:ext cx="806055" cy="403027"/>
      </dsp:txXfrm>
    </dsp:sp>
    <dsp:sp modelId="{B372E9DD-F168-4158-9A84-48DACF238602}">
      <dsp:nvSpPr>
        <dsp:cNvPr id="0" name=""/>
        <dsp:cNvSpPr/>
      </dsp:nvSpPr>
      <dsp:spPr>
        <a:xfrm>
          <a:off x="2113017" y="3438684"/>
          <a:ext cx="972376" cy="543124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700" kern="1200"/>
            <a:t>SECRETARIA DE DIRECCION</a:t>
          </a:r>
        </a:p>
      </dsp:txBody>
      <dsp:txXfrm>
        <a:off x="2113017" y="3438684"/>
        <a:ext cx="972376" cy="543124"/>
      </dsp:txXfrm>
    </dsp:sp>
    <dsp:sp modelId="{3C251908-0CFF-4FB4-B109-E88F18EB973A}">
      <dsp:nvSpPr>
        <dsp:cNvPr id="0" name=""/>
        <dsp:cNvSpPr/>
      </dsp:nvSpPr>
      <dsp:spPr>
        <a:xfrm>
          <a:off x="2212601" y="4315249"/>
          <a:ext cx="970966" cy="502680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700" kern="1200"/>
            <a:t>SECRETARIO</a:t>
          </a:r>
        </a:p>
      </dsp:txBody>
      <dsp:txXfrm>
        <a:off x="2212601" y="4315249"/>
        <a:ext cx="970966" cy="502680"/>
      </dsp:txXfrm>
    </dsp:sp>
    <dsp:sp modelId="{5F283E88-AED1-4F23-9ED3-8366C66D0D9E}">
      <dsp:nvSpPr>
        <dsp:cNvPr id="0" name=""/>
        <dsp:cNvSpPr/>
      </dsp:nvSpPr>
      <dsp:spPr>
        <a:xfrm>
          <a:off x="2966986" y="5235498"/>
          <a:ext cx="806055" cy="403027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700" kern="1200"/>
            <a:t>AUXILIAR DE SECRETARIA</a:t>
          </a:r>
        </a:p>
      </dsp:txBody>
      <dsp:txXfrm>
        <a:off x="2966986" y="5235498"/>
        <a:ext cx="806055" cy="403027"/>
      </dsp:txXfrm>
    </dsp:sp>
    <dsp:sp modelId="{DF5AE77E-D299-4490-A3A9-1A340A83913D}">
      <dsp:nvSpPr>
        <dsp:cNvPr id="0" name=""/>
        <dsp:cNvSpPr/>
      </dsp:nvSpPr>
      <dsp:spPr>
        <a:xfrm>
          <a:off x="6708232" y="1375057"/>
          <a:ext cx="2245267" cy="403027"/>
        </a:xfrm>
        <a:prstGeom prst="ellipse">
          <a:avLst/>
        </a:prstGeom>
        <a:gradFill rotWithShape="0">
          <a:gsLst>
            <a:gs pos="0">
              <a:schemeClr val="accent4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4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4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700" kern="1200"/>
            <a:t>REPRESENTACION DEL ESTAMENTO ESTUDIANTIL</a:t>
          </a:r>
        </a:p>
      </dsp:txBody>
      <dsp:txXfrm>
        <a:off x="7037044" y="1434079"/>
        <a:ext cx="1587643" cy="284983"/>
      </dsp:txXfrm>
    </dsp:sp>
    <dsp:sp modelId="{79145E80-5CDF-4D74-AF27-158101E8760D}">
      <dsp:nvSpPr>
        <dsp:cNvPr id="0" name=""/>
        <dsp:cNvSpPr/>
      </dsp:nvSpPr>
      <dsp:spPr>
        <a:xfrm>
          <a:off x="7803098" y="2432892"/>
          <a:ext cx="806055" cy="403027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700" kern="1200"/>
            <a:t>ESTAMENTO ESTUDIANTIL </a:t>
          </a:r>
        </a:p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700" kern="1200"/>
            <a:t>ESTUDIANTES</a:t>
          </a:r>
        </a:p>
      </dsp:txBody>
      <dsp:txXfrm>
        <a:off x="7803098" y="2432892"/>
        <a:ext cx="806055" cy="40302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1">
  <dgm:title val=""/>
  <dgm:desc val=""/>
  <dgm:catLst>
    <dgm:cat type="3D" pri="111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flat" dir="t"/>
    </dgm:scene3d>
    <dgm:sp3d z="1270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flat" dir="t"/>
    </dgm:scene3d>
    <dgm:sp3d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flat" dir="t"/>
    </dgm:scene3d>
    <dgm:sp3d z="-1905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flat" dir="t"/>
    </dgm:scene3d>
    <dgm:sp3d z="-80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flat" dir="t"/>
    </dgm:scene3d>
    <dgm:sp3d z="127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flat" dir="t"/>
    </dgm:scene3d>
    <dgm:sp3d z="-1905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flat" dir="t"/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flat" dir="t"/>
    </dgm:scene3d>
    <dgm:sp3d z="-10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FollowNode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flat" dir="t"/>
    </dgm:scene3d>
    <dgm:sp3d z="-190500" extrusionH="127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z="190500"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C58C6F-3CE4-4F40-9D3C-5CE851549C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uatf_2016</Template>
  <TotalTime>4</TotalTime>
  <Pages>2</Pages>
  <Words>20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Usuaer</dc:creator>
  <cp:keywords/>
  <dc:description/>
  <cp:lastModifiedBy>Usuaer</cp:lastModifiedBy>
  <cp:revision>6</cp:revision>
  <dcterms:created xsi:type="dcterms:W3CDTF">2026-03-28T05:18:00Z</dcterms:created>
  <dcterms:modified xsi:type="dcterms:W3CDTF">2026-03-28T05:58:00Z</dcterms:modified>
</cp:coreProperties>
</file>